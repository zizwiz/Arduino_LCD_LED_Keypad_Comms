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1BC13" w14:textId="77777777" w:rsidR="00466385" w:rsidRDefault="000A0687" w:rsidP="006E26D0">
      <w:pPr>
        <w:jc w:val="center"/>
        <w:rPr>
          <w:rFonts w:ascii="Bembo" w:hAnsi="Bembo"/>
          <w:b/>
          <w:sz w:val="56"/>
          <w:szCs w:val="56"/>
        </w:rPr>
      </w:pPr>
      <w:bookmarkStart w:id="0" w:name="_Toc437333925"/>
      <w:bookmarkStart w:id="1" w:name="_Hlk23844805"/>
      <w:r w:rsidRPr="00794186">
        <w:rPr>
          <w:rFonts w:ascii="Bembo" w:hAnsi="Bembo"/>
          <w:b/>
          <w:sz w:val="56"/>
          <w:szCs w:val="56"/>
        </w:rPr>
        <w:t>Experimenting with Arduino comms</w:t>
      </w:r>
      <w:r w:rsidR="00466385">
        <w:rPr>
          <w:rFonts w:ascii="Bembo" w:hAnsi="Bembo"/>
          <w:b/>
          <w:sz w:val="56"/>
          <w:szCs w:val="56"/>
        </w:rPr>
        <w:t>,</w:t>
      </w:r>
    </w:p>
    <w:p w14:paraId="7054302F" w14:textId="11F8C726" w:rsidR="00A02F71" w:rsidRPr="00794186" w:rsidRDefault="00466385" w:rsidP="006E26D0">
      <w:pPr>
        <w:jc w:val="center"/>
        <w:rPr>
          <w:rFonts w:ascii="Bembo" w:hAnsi="Bembo"/>
          <w:b/>
          <w:sz w:val="56"/>
          <w:szCs w:val="56"/>
        </w:rPr>
      </w:pPr>
      <w:r>
        <w:rPr>
          <w:rFonts w:ascii="Bembo" w:hAnsi="Bembo"/>
          <w:b/>
          <w:sz w:val="56"/>
          <w:szCs w:val="56"/>
        </w:rPr>
        <w:t>LCD, Keypad and LEDs</w:t>
      </w:r>
      <w:r w:rsidR="00A02F71" w:rsidRPr="00794186">
        <w:rPr>
          <w:rFonts w:ascii="Bembo" w:hAnsi="Bembo"/>
          <w:b/>
          <w:sz w:val="56"/>
          <w:szCs w:val="56"/>
        </w:rPr>
        <w:t>.</w:t>
      </w:r>
    </w:p>
    <w:p w14:paraId="0A26F8A4" w14:textId="141D6281" w:rsidR="00740723" w:rsidRDefault="00740723" w:rsidP="001B4071"/>
    <w:p w14:paraId="4658A7CF" w14:textId="77777777" w:rsidR="00740723" w:rsidRDefault="00740723" w:rsidP="001B4071"/>
    <w:p w14:paraId="56F14EDC" w14:textId="026B315B" w:rsidR="00740723" w:rsidRDefault="00740723" w:rsidP="001B4071"/>
    <w:p w14:paraId="655124F5" w14:textId="7503ADFC" w:rsidR="00740723" w:rsidRDefault="00740723" w:rsidP="001B4071"/>
    <w:p w14:paraId="29368B5E" w14:textId="77777777" w:rsidR="00740723" w:rsidRDefault="00740723" w:rsidP="001B4071"/>
    <w:p w14:paraId="6289ACB9" w14:textId="56B40D8C" w:rsidR="00842537" w:rsidRDefault="00842537" w:rsidP="001B4071"/>
    <w:p w14:paraId="5478939E" w14:textId="77777777" w:rsidR="00842537" w:rsidRDefault="00842537" w:rsidP="001B4071"/>
    <w:p w14:paraId="263FAB37" w14:textId="739821FD" w:rsidR="00614785" w:rsidRDefault="00614785" w:rsidP="001B4071"/>
    <w:p w14:paraId="2E5CCBEA" w14:textId="7519A17B" w:rsidR="00614785" w:rsidRDefault="00794186" w:rsidP="00F57485">
      <w:pPr>
        <w:jc w:val="center"/>
      </w:pPr>
      <w:r>
        <w:rPr>
          <w:noProof/>
        </w:rPr>
        <w:drawing>
          <wp:inline distT="0" distB="0" distL="0" distR="0" wp14:anchorId="7BAB977B" wp14:editId="35EA35AB">
            <wp:extent cx="5725160" cy="2433320"/>
            <wp:effectExtent l="0" t="0" r="8890" b="5080"/>
            <wp:docPr id="1745795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4554" w14:textId="7E3DAD8F" w:rsidR="00614785" w:rsidRDefault="00614785" w:rsidP="001B4071"/>
    <w:p w14:paraId="3158CB8D" w14:textId="61F1204B" w:rsidR="00D34B80" w:rsidRPr="009048C1" w:rsidRDefault="00D34B80" w:rsidP="00791F33">
      <w:pPr>
        <w:jc w:val="center"/>
      </w:pPr>
    </w:p>
    <w:p w14:paraId="3685BFFB" w14:textId="2C8D6180" w:rsidR="00D34B80" w:rsidRDefault="00D34B80" w:rsidP="006E26D0">
      <w:pPr>
        <w:jc w:val="center"/>
      </w:pPr>
    </w:p>
    <w:p w14:paraId="46E248DC" w14:textId="72120632" w:rsidR="00740723" w:rsidRDefault="00740723" w:rsidP="006E26D0">
      <w:pPr>
        <w:jc w:val="center"/>
      </w:pPr>
    </w:p>
    <w:p w14:paraId="3884AA0B" w14:textId="547C47D4" w:rsidR="00740723" w:rsidRDefault="00740723" w:rsidP="006E26D0">
      <w:pPr>
        <w:jc w:val="center"/>
      </w:pPr>
    </w:p>
    <w:p w14:paraId="2FDEC46B" w14:textId="77777777" w:rsidR="00794186" w:rsidRPr="00227E29" w:rsidRDefault="00A02F71" w:rsidP="00794186">
      <w:pPr>
        <w:jc w:val="left"/>
        <w:rPr>
          <w:rFonts w:ascii="Bembo" w:hAnsi="Bembo"/>
          <w:b/>
          <w:sz w:val="32"/>
          <w:szCs w:val="32"/>
        </w:rPr>
      </w:pPr>
      <w:r w:rsidRPr="00227E29">
        <w:rPr>
          <w:rFonts w:ascii="Bembo" w:hAnsi="Bembo"/>
          <w:b/>
          <w:sz w:val="32"/>
          <w:szCs w:val="32"/>
        </w:rPr>
        <w:t>Shows how to</w:t>
      </w:r>
    </w:p>
    <w:p w14:paraId="072429CB" w14:textId="77777777" w:rsidR="00227E29" w:rsidRPr="00227E29" w:rsidRDefault="00227E29" w:rsidP="00227E29">
      <w:pPr>
        <w:pStyle w:val="ListParagraph"/>
        <w:numPr>
          <w:ilvl w:val="0"/>
          <w:numId w:val="39"/>
        </w:numPr>
        <w:rPr>
          <w:rFonts w:ascii="Bembo" w:hAnsi="Bembo"/>
          <w:b/>
          <w:sz w:val="32"/>
          <w:szCs w:val="32"/>
        </w:rPr>
      </w:pPr>
      <w:r w:rsidRPr="00227E29">
        <w:rPr>
          <w:rFonts w:ascii="Bembo" w:hAnsi="Bembo"/>
          <w:b/>
          <w:sz w:val="32"/>
          <w:szCs w:val="32"/>
        </w:rPr>
        <w:t>Switch on and off LEDs</w:t>
      </w:r>
    </w:p>
    <w:p w14:paraId="130B1F1D" w14:textId="77777777" w:rsidR="00227E29" w:rsidRPr="00227E29" w:rsidRDefault="00227E29" w:rsidP="00227E29">
      <w:pPr>
        <w:pStyle w:val="ListParagraph"/>
        <w:numPr>
          <w:ilvl w:val="0"/>
          <w:numId w:val="39"/>
        </w:numPr>
        <w:rPr>
          <w:rFonts w:ascii="Bembo" w:hAnsi="Bembo"/>
          <w:b/>
          <w:sz w:val="32"/>
          <w:szCs w:val="32"/>
        </w:rPr>
      </w:pPr>
      <w:r w:rsidRPr="00227E29">
        <w:rPr>
          <w:rFonts w:ascii="Bembo" w:hAnsi="Bembo"/>
          <w:b/>
          <w:sz w:val="32"/>
          <w:szCs w:val="32"/>
        </w:rPr>
        <w:t>Get data from Arduino to C# Windows app</w:t>
      </w:r>
    </w:p>
    <w:p w14:paraId="0AA35F84" w14:textId="394FB15E" w:rsidR="00A02F71" w:rsidRPr="00227E29" w:rsidRDefault="00227E29" w:rsidP="00227E29">
      <w:pPr>
        <w:pStyle w:val="ListParagraph"/>
        <w:numPr>
          <w:ilvl w:val="0"/>
          <w:numId w:val="39"/>
        </w:numPr>
        <w:rPr>
          <w:rFonts w:ascii="Bembo" w:hAnsi="Bembo"/>
          <w:b/>
          <w:sz w:val="32"/>
          <w:szCs w:val="32"/>
        </w:rPr>
      </w:pPr>
      <w:r w:rsidRPr="00227E29">
        <w:rPr>
          <w:rFonts w:ascii="Bembo" w:hAnsi="Bembo"/>
          <w:b/>
          <w:sz w:val="32"/>
          <w:szCs w:val="32"/>
        </w:rPr>
        <w:t>T</w:t>
      </w:r>
      <w:r w:rsidR="00A02F71" w:rsidRPr="00227E29">
        <w:rPr>
          <w:rFonts w:ascii="Bembo" w:hAnsi="Bembo"/>
          <w:b/>
          <w:sz w:val="32"/>
          <w:szCs w:val="32"/>
        </w:rPr>
        <w:t xml:space="preserve">alk from C# </w:t>
      </w:r>
      <w:r w:rsidRPr="00227E29">
        <w:rPr>
          <w:rFonts w:ascii="Bembo" w:hAnsi="Bembo"/>
          <w:b/>
          <w:sz w:val="32"/>
          <w:szCs w:val="32"/>
        </w:rPr>
        <w:t xml:space="preserve">Windows </w:t>
      </w:r>
      <w:r w:rsidR="00A02F71" w:rsidRPr="00227E29">
        <w:rPr>
          <w:rFonts w:ascii="Bembo" w:hAnsi="Bembo"/>
          <w:b/>
          <w:sz w:val="32"/>
          <w:szCs w:val="32"/>
        </w:rPr>
        <w:t xml:space="preserve">App to Arduino </w:t>
      </w:r>
    </w:p>
    <w:p w14:paraId="3EDC7611" w14:textId="2AAA5327" w:rsidR="00740723" w:rsidRDefault="00740723" w:rsidP="006E26D0">
      <w:pPr>
        <w:jc w:val="center"/>
      </w:pPr>
    </w:p>
    <w:p w14:paraId="6344C500" w14:textId="77777777" w:rsidR="00740723" w:rsidRPr="00B0141C" w:rsidRDefault="00740723" w:rsidP="006E26D0">
      <w:pPr>
        <w:jc w:val="center"/>
      </w:pPr>
    </w:p>
    <w:p w14:paraId="4422DF45" w14:textId="77777777" w:rsidR="00D34B80" w:rsidRDefault="00D34B80" w:rsidP="001B4071"/>
    <w:p w14:paraId="08DC20CD" w14:textId="77777777" w:rsidR="00D34B80" w:rsidRDefault="00D34B80" w:rsidP="001B4071"/>
    <w:p w14:paraId="7FE31DED" w14:textId="77777777" w:rsidR="00D34B80" w:rsidRDefault="00D34B80" w:rsidP="001B4071"/>
    <w:p w14:paraId="47001BE9" w14:textId="77777777" w:rsidR="00D34B80" w:rsidRDefault="00D34B80" w:rsidP="001B4071"/>
    <w:p w14:paraId="6A3B9B93" w14:textId="77777777" w:rsidR="000A0A55" w:rsidRDefault="000A0A55" w:rsidP="001B4071"/>
    <w:p w14:paraId="0BCC3FC1" w14:textId="77777777" w:rsidR="000A0A55" w:rsidRDefault="000A0A55" w:rsidP="001B4071"/>
    <w:p w14:paraId="35B6916D" w14:textId="77777777" w:rsidR="000A0A55" w:rsidRDefault="000A0A55" w:rsidP="001B4071"/>
    <w:p w14:paraId="37F5D2EC" w14:textId="1761C4C2" w:rsidR="001C49A9" w:rsidRPr="00294D76" w:rsidRDefault="007D55B5" w:rsidP="00791F33">
      <w:pPr>
        <w:jc w:val="center"/>
      </w:pPr>
      <w:r w:rsidRPr="00BD6E90">
        <w:rPr>
          <w:noProof/>
        </w:rPr>
        <w:drawing>
          <wp:inline distT="0" distB="0" distL="0" distR="0" wp14:anchorId="5FEFE06B" wp14:editId="2B7DE25D">
            <wp:extent cx="5730240" cy="449580"/>
            <wp:effectExtent l="0" t="0" r="0" b="0"/>
            <wp:docPr id="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D044" w14:textId="1463FCD8" w:rsidR="002269F2" w:rsidRPr="00294D76" w:rsidRDefault="00D34B80" w:rsidP="001B4071">
      <w:r>
        <w:br w:type="page"/>
      </w:r>
      <w:r w:rsidR="002269F2" w:rsidRPr="00294D76">
        <w:lastRenderedPageBreak/>
        <w:t>Contents</w:t>
      </w:r>
    </w:p>
    <w:p w14:paraId="538EAC60" w14:textId="77777777" w:rsidR="002269F2" w:rsidRPr="00294D76" w:rsidRDefault="002269F2" w:rsidP="001B4071"/>
    <w:p w14:paraId="6245546D" w14:textId="6E26F3E2" w:rsidR="00466385" w:rsidRDefault="002269F2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noProof/>
          <w:kern w:val="2"/>
          <w:szCs w:val="22"/>
          <w:lang w:val="en-GB"/>
          <w14:ligatures w14:val="standardContextual"/>
        </w:rPr>
      </w:pPr>
      <w:r w:rsidRPr="00294D76">
        <w:rPr>
          <w:sz w:val="24"/>
        </w:rPr>
        <w:fldChar w:fldCharType="begin"/>
      </w:r>
      <w:r w:rsidRPr="00294D76">
        <w:rPr>
          <w:sz w:val="24"/>
        </w:rPr>
        <w:instrText xml:space="preserve"> TOC \o "1-4" \h \z \u </w:instrText>
      </w:r>
      <w:r w:rsidRPr="00294D76">
        <w:rPr>
          <w:sz w:val="24"/>
        </w:rPr>
        <w:fldChar w:fldCharType="separate"/>
      </w:r>
      <w:hyperlink w:anchor="_Toc149743768" w:history="1">
        <w:r w:rsidR="00466385" w:rsidRPr="00CC51EB">
          <w:rPr>
            <w:rStyle w:val="Hyperlink"/>
            <w:noProof/>
          </w:rPr>
          <w:t>1.</w:t>
        </w:r>
        <w:r w:rsidR="00466385">
          <w:rPr>
            <w:rFonts w:asciiTheme="minorHAnsi" w:eastAsiaTheme="minorEastAsia" w:hAnsiTheme="minorHAnsi" w:cstheme="minorBidi"/>
            <w:b w:val="0"/>
            <w:noProof/>
            <w:kern w:val="2"/>
            <w:szCs w:val="22"/>
            <w:lang w:val="en-GB"/>
            <w14:ligatures w14:val="standardContextual"/>
          </w:rPr>
          <w:tab/>
        </w:r>
        <w:r w:rsidR="00466385" w:rsidRPr="00CC51EB">
          <w:rPr>
            <w:rStyle w:val="Hyperlink"/>
            <w:noProof/>
          </w:rPr>
          <w:t>Introduction</w:t>
        </w:r>
        <w:r w:rsidR="00466385">
          <w:rPr>
            <w:noProof/>
            <w:webHidden/>
          </w:rPr>
          <w:tab/>
        </w:r>
        <w:r w:rsidR="00466385">
          <w:rPr>
            <w:noProof/>
            <w:webHidden/>
          </w:rPr>
          <w:fldChar w:fldCharType="begin"/>
        </w:r>
        <w:r w:rsidR="00466385">
          <w:rPr>
            <w:noProof/>
            <w:webHidden/>
          </w:rPr>
          <w:instrText xml:space="preserve"> PAGEREF _Toc149743768 \h </w:instrText>
        </w:r>
        <w:r w:rsidR="00466385">
          <w:rPr>
            <w:noProof/>
            <w:webHidden/>
          </w:rPr>
        </w:r>
        <w:r w:rsidR="00466385">
          <w:rPr>
            <w:noProof/>
            <w:webHidden/>
          </w:rPr>
          <w:fldChar w:fldCharType="separate"/>
        </w:r>
        <w:r w:rsidR="00466385">
          <w:rPr>
            <w:noProof/>
            <w:webHidden/>
          </w:rPr>
          <w:t>3</w:t>
        </w:r>
        <w:r w:rsidR="00466385">
          <w:rPr>
            <w:noProof/>
            <w:webHidden/>
          </w:rPr>
          <w:fldChar w:fldCharType="end"/>
        </w:r>
      </w:hyperlink>
    </w:p>
    <w:p w14:paraId="18C4B7F0" w14:textId="291C9525" w:rsidR="00466385" w:rsidRDefault="00466385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noProof/>
          <w:kern w:val="2"/>
          <w:szCs w:val="22"/>
          <w:lang w:val="en-GB"/>
          <w14:ligatures w14:val="standardContextual"/>
        </w:rPr>
      </w:pPr>
      <w:hyperlink w:anchor="_Toc149743769" w:history="1">
        <w:r w:rsidRPr="00CC51EB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Cs w:val="22"/>
            <w:lang w:val="en-GB"/>
            <w14:ligatures w14:val="standardContextual"/>
          </w:rPr>
          <w:tab/>
        </w:r>
        <w:r w:rsidRPr="00CC51EB">
          <w:rPr>
            <w:rStyle w:val="Hyperlink"/>
            <w:noProof/>
          </w:rPr>
          <w:t>Parts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D12510" w14:textId="47B5AF24" w:rsidR="00466385" w:rsidRDefault="00466385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noProof/>
          <w:kern w:val="2"/>
          <w:szCs w:val="22"/>
          <w:lang w:val="en-GB"/>
          <w14:ligatures w14:val="standardContextual"/>
        </w:rPr>
      </w:pPr>
      <w:hyperlink w:anchor="_Toc149743770" w:history="1">
        <w:r w:rsidRPr="00CC51EB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Cs w:val="22"/>
            <w:lang w:val="en-GB"/>
            <w14:ligatures w14:val="standardContextual"/>
          </w:rPr>
          <w:tab/>
        </w:r>
        <w:r w:rsidRPr="00CC51EB">
          <w:rPr>
            <w:rStyle w:val="Hyperlink"/>
            <w:noProof/>
          </w:rPr>
          <w:t>Wiring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87BD76" w14:textId="14C69B16" w:rsidR="00466385" w:rsidRDefault="00466385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noProof/>
          <w:kern w:val="2"/>
          <w:szCs w:val="22"/>
          <w:lang w:val="en-GB"/>
          <w14:ligatures w14:val="standardContextual"/>
        </w:rPr>
      </w:pPr>
      <w:hyperlink w:anchor="_Toc149743771" w:history="1">
        <w:r w:rsidRPr="00CC51EB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Cs w:val="22"/>
            <w:lang w:val="en-GB"/>
            <w14:ligatures w14:val="standardContextual"/>
          </w:rPr>
          <w:tab/>
        </w:r>
        <w:r w:rsidRPr="00CC51EB">
          <w:rPr>
            <w:rStyle w:val="Hyperlink"/>
            <w:noProof/>
          </w:rPr>
          <w:t>Libraries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17C5239" w14:textId="095EE894" w:rsidR="00466385" w:rsidRDefault="00466385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noProof/>
          <w:kern w:val="2"/>
          <w:szCs w:val="22"/>
          <w:lang w:val="en-GB"/>
          <w14:ligatures w14:val="standardContextual"/>
        </w:rPr>
      </w:pPr>
      <w:hyperlink w:anchor="_Toc149743772" w:history="1">
        <w:r w:rsidRPr="00CC51EB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Cs w:val="22"/>
            <w:lang w:val="en-GB"/>
            <w14:ligatures w14:val="standardContextual"/>
          </w:rPr>
          <w:tab/>
        </w:r>
        <w:r w:rsidRPr="00CC51EB">
          <w:rPr>
            <w:rStyle w:val="Hyperlink"/>
            <w:noProof/>
          </w:rPr>
          <w:t>Find Modules Addresses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6B4660" w14:textId="281804DA" w:rsidR="00466385" w:rsidRDefault="00466385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noProof/>
          <w:kern w:val="2"/>
          <w:szCs w:val="22"/>
          <w:lang w:val="en-GB"/>
          <w14:ligatures w14:val="standardContextual"/>
        </w:rPr>
      </w:pPr>
      <w:hyperlink w:anchor="_Toc149743773" w:history="1">
        <w:r w:rsidRPr="00CC51EB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Cs w:val="22"/>
            <w:lang w:val="en-GB"/>
            <w14:ligatures w14:val="standardContextual"/>
          </w:rPr>
          <w:tab/>
        </w:r>
        <w:r w:rsidRPr="00CC51EB">
          <w:rPr>
            <w:rStyle w:val="Hyperlink"/>
            <w:noProof/>
          </w:rPr>
          <w:t>C# Windows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779969" w14:textId="0E952E5F" w:rsidR="00466385" w:rsidRDefault="00466385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noProof/>
          <w:kern w:val="2"/>
          <w:szCs w:val="22"/>
          <w:lang w:val="en-GB"/>
          <w14:ligatures w14:val="standardContextual"/>
        </w:rPr>
      </w:pPr>
      <w:hyperlink w:anchor="_Toc149743774" w:history="1">
        <w:r w:rsidRPr="00CC51EB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Cs w:val="22"/>
            <w:lang w:val="en-GB"/>
            <w14:ligatures w14:val="standardContextual"/>
          </w:rPr>
          <w:tab/>
        </w:r>
        <w:r w:rsidRPr="00CC51EB">
          <w:rPr>
            <w:rStyle w:val="Hyperlink"/>
            <w:noProof/>
          </w:rPr>
          <w:t>Arduino C++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44FE06" w14:textId="1153948E" w:rsidR="00466385" w:rsidRDefault="0046638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743775" w:history="1">
        <w:r w:rsidRPr="00CC51EB">
          <w:rPr>
            <w:rStyle w:val="Hyperlink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CC51EB">
          <w:rPr>
            <w:rStyle w:val="Hyperlink"/>
            <w:noProof/>
          </w:rPr>
          <w:t>Switching LEDs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D224D0" w14:textId="5132DA8E" w:rsidR="00466385" w:rsidRDefault="0046638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743776" w:history="1">
        <w:r w:rsidRPr="00CC51EB">
          <w:rPr>
            <w:rStyle w:val="Hyperlink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CC51EB">
          <w:rPr>
            <w:rStyle w:val="Hyperlink"/>
            <w:noProof/>
          </w:rPr>
          <w:t>LCD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DB2A7D" w14:textId="40573BF6" w:rsidR="00466385" w:rsidRDefault="00466385">
      <w:pPr>
        <w:pStyle w:val="TOC3"/>
        <w:tabs>
          <w:tab w:val="left" w:pos="12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743777" w:history="1">
        <w:r w:rsidRPr="00CC51E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CC51EB">
          <w:rPr>
            <w:rStyle w:val="Hyperlink"/>
            <w:noProof/>
          </w:rPr>
          <w:t>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F9B89B" w14:textId="074DBDD4" w:rsidR="00466385" w:rsidRDefault="00466385">
      <w:pPr>
        <w:pStyle w:val="TOC3"/>
        <w:tabs>
          <w:tab w:val="left" w:pos="12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743778" w:history="1">
        <w:r w:rsidRPr="00CC51E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CC51EB">
          <w:rPr>
            <w:rStyle w:val="Hyperlink"/>
            <w:noProof/>
          </w:rPr>
          <w:t>I²C Address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2BD8D1" w14:textId="3D1BA379" w:rsidR="00466385" w:rsidRDefault="00466385">
      <w:pPr>
        <w:pStyle w:val="TOC3"/>
        <w:tabs>
          <w:tab w:val="left" w:pos="12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743779" w:history="1">
        <w:r w:rsidRPr="00CC51E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CC51EB">
          <w:rPr>
            <w:rStyle w:val="Hyperlink"/>
            <w:noProof/>
          </w:rPr>
          <w:t>Define the LCD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29A0D8" w14:textId="62718D5C" w:rsidR="00466385" w:rsidRDefault="00466385">
      <w:pPr>
        <w:pStyle w:val="TOC3"/>
        <w:tabs>
          <w:tab w:val="left" w:pos="12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743780" w:history="1">
        <w:r w:rsidRPr="00CC51E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CC51EB">
          <w:rPr>
            <w:rStyle w:val="Hyperlink"/>
            <w:noProof/>
          </w:rPr>
          <w:t>Setup()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0C4CEB" w14:textId="7A8562FF" w:rsidR="00466385" w:rsidRDefault="00466385">
      <w:pPr>
        <w:pStyle w:val="TOC3"/>
        <w:tabs>
          <w:tab w:val="left" w:pos="12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743781" w:history="1">
        <w:r w:rsidRPr="00CC51E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CC51EB">
          <w:rPr>
            <w:rStyle w:val="Hyperlink"/>
            <w:noProof/>
          </w:rPr>
          <w:t>Loop()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EFB407" w14:textId="520F6414" w:rsidR="00466385" w:rsidRDefault="0046638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743782" w:history="1">
        <w:r w:rsidRPr="00CC51EB">
          <w:rPr>
            <w:rStyle w:val="Hyperlink"/>
            <w:noProof/>
          </w:rPr>
          <w:t>7.3.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CC51EB">
          <w:rPr>
            <w:rStyle w:val="Hyperlink"/>
            <w:noProof/>
          </w:rPr>
          <w:t>Keyboard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DA5684" w14:textId="23BBEAB4" w:rsidR="00466385" w:rsidRDefault="00466385">
      <w:pPr>
        <w:pStyle w:val="TOC3"/>
        <w:tabs>
          <w:tab w:val="left" w:pos="12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743783" w:history="1">
        <w:r w:rsidRPr="00CC51E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7.3.1.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CC51EB">
          <w:rPr>
            <w:rStyle w:val="Hyperlink"/>
            <w:noProof/>
          </w:rPr>
          <w:t>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360E52" w14:textId="5C1DB958" w:rsidR="00466385" w:rsidRDefault="00466385">
      <w:pPr>
        <w:pStyle w:val="TOC3"/>
        <w:tabs>
          <w:tab w:val="left" w:pos="12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743784" w:history="1">
        <w:r w:rsidRPr="00CC51E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7.3.2.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CC51EB">
          <w:rPr>
            <w:rStyle w:val="Hyperlink"/>
            <w:noProof/>
          </w:rPr>
          <w:t>Keypad pinouts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D0501B" w14:textId="7B8195A7" w:rsidR="00466385" w:rsidRDefault="00466385">
      <w:pPr>
        <w:pStyle w:val="TOC3"/>
        <w:tabs>
          <w:tab w:val="left" w:pos="12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743785" w:history="1">
        <w:r w:rsidRPr="00CC51E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7.3.3.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CC51EB">
          <w:rPr>
            <w:rStyle w:val="Hyperlink"/>
            <w:noProof/>
          </w:rPr>
          <w:t>Define the keyboard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9E005D" w14:textId="458DC29B" w:rsidR="00466385" w:rsidRDefault="00466385">
      <w:pPr>
        <w:pStyle w:val="TOC3"/>
        <w:tabs>
          <w:tab w:val="left" w:pos="12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743786" w:history="1">
        <w:r w:rsidRPr="00CC51E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7.3.4.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CC51EB">
          <w:rPr>
            <w:rStyle w:val="Hyperlink"/>
            <w:noProof/>
          </w:rPr>
          <w:t>Setup()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80C07D" w14:textId="310544A7" w:rsidR="00466385" w:rsidRDefault="00466385">
      <w:pPr>
        <w:pStyle w:val="TOC3"/>
        <w:tabs>
          <w:tab w:val="left" w:pos="12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743787" w:history="1">
        <w:r w:rsidRPr="00CC51E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7.3.5.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CC51EB">
          <w:rPr>
            <w:rStyle w:val="Hyperlink"/>
            <w:noProof/>
          </w:rPr>
          <w:t>Loop()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652094" w14:textId="1B9A8194" w:rsidR="00466385" w:rsidRDefault="00466385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noProof/>
          <w:kern w:val="2"/>
          <w:szCs w:val="22"/>
          <w:lang w:val="en-GB"/>
          <w14:ligatures w14:val="standardContextual"/>
        </w:rPr>
      </w:pPr>
      <w:hyperlink w:anchor="_Toc149743788" w:history="1">
        <w:r w:rsidRPr="00CC51EB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Cs w:val="22"/>
            <w:lang w:val="en-GB"/>
            <w14:ligatures w14:val="standardContextual"/>
          </w:rPr>
          <w:tab/>
        </w:r>
        <w:r w:rsidRPr="00CC51EB">
          <w:rPr>
            <w:rStyle w:val="Hyperlink"/>
            <w:noProof/>
          </w:rPr>
          <w:t>Appendix A – Find I</w:t>
        </w:r>
        <w:r w:rsidRPr="00CC51EB">
          <w:rPr>
            <w:rStyle w:val="Hyperlink"/>
            <w:noProof/>
            <w:vertAlign w:val="superscript"/>
          </w:rPr>
          <w:t>2</w:t>
        </w:r>
        <w:r w:rsidRPr="00CC51EB">
          <w:rPr>
            <w:rStyle w:val="Hyperlink"/>
            <w:noProof/>
          </w:rPr>
          <w:t>C addresses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9F84D7" w14:textId="44BBCFB9" w:rsidR="00466385" w:rsidRDefault="00466385">
      <w:pPr>
        <w:pStyle w:val="TOC1"/>
        <w:tabs>
          <w:tab w:val="left" w:pos="600"/>
        </w:tabs>
        <w:rPr>
          <w:rFonts w:asciiTheme="minorHAnsi" w:eastAsiaTheme="minorEastAsia" w:hAnsiTheme="minorHAnsi" w:cstheme="minorBidi"/>
          <w:b w:val="0"/>
          <w:noProof/>
          <w:kern w:val="2"/>
          <w:szCs w:val="22"/>
          <w:lang w:val="en-GB"/>
          <w14:ligatures w14:val="standardContextual"/>
        </w:rPr>
      </w:pPr>
      <w:hyperlink w:anchor="_Toc149743789" w:history="1">
        <w:r w:rsidRPr="00CC51EB">
          <w:rPr>
            <w:rStyle w:val="Hyperlink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Cs w:val="22"/>
            <w:lang w:val="en-GB"/>
            <w14:ligatures w14:val="standardContextual"/>
          </w:rPr>
          <w:tab/>
        </w:r>
        <w:r w:rsidRPr="00CC51EB">
          <w:rPr>
            <w:rStyle w:val="Hyperlink"/>
            <w:noProof/>
          </w:rPr>
          <w:t>Appendix B – Arduino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_Toc149743789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8245A1" w14:textId="44B7F2FD" w:rsidR="002269F2" w:rsidRPr="00294D76" w:rsidRDefault="002269F2" w:rsidP="001B4071">
      <w:r w:rsidRPr="00294D76">
        <w:rPr>
          <w:lang w:val="en-US"/>
        </w:rPr>
        <w:fldChar w:fldCharType="end"/>
      </w:r>
    </w:p>
    <w:p w14:paraId="27B5F5E6" w14:textId="77777777" w:rsidR="00D8389B" w:rsidRDefault="002269F2" w:rsidP="00A21919">
      <w:pPr>
        <w:pStyle w:val="Heading1"/>
      </w:pPr>
      <w:r w:rsidRPr="00294D76">
        <w:br w:type="page"/>
      </w:r>
      <w:bookmarkStart w:id="2" w:name="_Toc149743768"/>
      <w:r w:rsidR="00D14E33">
        <w:lastRenderedPageBreak/>
        <w:t>Introduction</w:t>
      </w:r>
      <w:bookmarkEnd w:id="0"/>
      <w:bookmarkEnd w:id="2"/>
    </w:p>
    <w:bookmarkEnd w:id="1"/>
    <w:p w14:paraId="46D2C52C" w14:textId="53C4C7B3" w:rsidR="00623585" w:rsidRDefault="00FB725D" w:rsidP="00755394">
      <w:r>
        <w:t>In t</w:t>
      </w:r>
      <w:r w:rsidR="000A39D2">
        <w:t xml:space="preserve">his project </w:t>
      </w:r>
      <w:r>
        <w:t>we add</w:t>
      </w:r>
      <w:r w:rsidR="00623585">
        <w:t xml:space="preserve"> some LEDS, a keypad and an LCD display to an Arduino Nano. </w:t>
      </w:r>
      <w:r w:rsidR="00CB28EF">
        <w:t>We will send data from the Nano to a C# App running on a PC/Laptop</w:t>
      </w:r>
      <w:r w:rsidR="001711A1">
        <w:t xml:space="preserve">. We will also send data from the app to the Nano and display it on the LCD. </w:t>
      </w:r>
    </w:p>
    <w:p w14:paraId="4643A598" w14:textId="77777777" w:rsidR="008D4CC2" w:rsidRDefault="008D4CC2" w:rsidP="00755394"/>
    <w:p w14:paraId="78F0AE51" w14:textId="20278C10" w:rsidR="008D4CC2" w:rsidRDefault="008D4CC2" w:rsidP="00755394">
      <w:r>
        <w:t>The results will give you an idea of how to connect things</w:t>
      </w:r>
      <w:r w:rsidR="003B6751">
        <w:t xml:space="preserve"> and give you the ideas on how to modify this for your own use.</w:t>
      </w:r>
    </w:p>
    <w:p w14:paraId="27EAE0F0" w14:textId="77777777" w:rsidR="00427613" w:rsidRDefault="00427613" w:rsidP="00755394"/>
    <w:p w14:paraId="78CCAF1E" w14:textId="3DF7355D" w:rsidR="003A1B61" w:rsidRDefault="003A1B61" w:rsidP="003A1B61">
      <w:pPr>
        <w:pStyle w:val="Heading1"/>
      </w:pPr>
      <w:bookmarkStart w:id="3" w:name="_Toc149743769"/>
      <w:r>
        <w:t>Parts list</w:t>
      </w:r>
      <w:bookmarkEnd w:id="3"/>
    </w:p>
    <w:p w14:paraId="7BCF689F" w14:textId="4903DADB" w:rsidR="005C6806" w:rsidRDefault="005C6806" w:rsidP="005D3BD4">
      <w:r>
        <w:t>For this project we will use:</w:t>
      </w:r>
    </w:p>
    <w:p w14:paraId="33EFDD40" w14:textId="636DE6E3" w:rsidR="005C6806" w:rsidRDefault="005C6806" w:rsidP="005D3BD4"/>
    <w:p w14:paraId="0A3F7E37" w14:textId="46AC78A3" w:rsidR="00F233F5" w:rsidRDefault="00F233F5" w:rsidP="005D3BD4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5D3BD4">
        <w:rPr>
          <w:rFonts w:ascii="Times New Roman" w:hAnsi="Times New Roman" w:cs="Times New Roman"/>
          <w:sz w:val="24"/>
          <w:szCs w:val="24"/>
        </w:rPr>
        <w:t xml:space="preserve">Arduino </w:t>
      </w:r>
      <w:r w:rsidR="004D491E">
        <w:rPr>
          <w:rFonts w:ascii="Times New Roman" w:hAnsi="Times New Roman" w:cs="Times New Roman"/>
          <w:sz w:val="24"/>
          <w:szCs w:val="24"/>
        </w:rPr>
        <w:t>Nano</w:t>
      </w:r>
    </w:p>
    <w:p w14:paraId="5B09038A" w14:textId="33878147" w:rsidR="004D491E" w:rsidRPr="005D3BD4" w:rsidRDefault="004D491E" w:rsidP="005D3BD4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491E">
        <w:rPr>
          <w:rFonts w:ascii="Times New Roman" w:hAnsi="Times New Roman" w:cs="Times New Roman"/>
          <w:sz w:val="24"/>
          <w:szCs w:val="24"/>
        </w:rPr>
        <w:t>Keyestudio</w:t>
      </w:r>
      <w:proofErr w:type="spellEnd"/>
      <w:r w:rsidRPr="004D491E">
        <w:rPr>
          <w:rFonts w:ascii="Times New Roman" w:hAnsi="Times New Roman" w:cs="Times New Roman"/>
          <w:sz w:val="24"/>
          <w:szCs w:val="24"/>
        </w:rPr>
        <w:t xml:space="preserve"> Traffic Light Module</w:t>
      </w:r>
    </w:p>
    <w:p w14:paraId="5C648CD7" w14:textId="27CA578C" w:rsidR="00F233F5" w:rsidRDefault="003A1B61" w:rsidP="005D3BD4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5D3BD4">
        <w:rPr>
          <w:rFonts w:ascii="Times New Roman" w:hAnsi="Times New Roman" w:cs="Times New Roman"/>
          <w:sz w:val="24"/>
          <w:szCs w:val="24"/>
        </w:rPr>
        <w:t>I</w:t>
      </w:r>
      <w:r w:rsidRPr="005D3BD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D3BD4">
        <w:rPr>
          <w:rFonts w:ascii="Times New Roman" w:hAnsi="Times New Roman" w:cs="Times New Roman"/>
          <w:sz w:val="24"/>
          <w:szCs w:val="24"/>
        </w:rPr>
        <w:t>C 4x20 LCD screen</w:t>
      </w:r>
    </w:p>
    <w:p w14:paraId="22039FB4" w14:textId="2C49AB13" w:rsidR="00817768" w:rsidRPr="005D3BD4" w:rsidRDefault="00817768" w:rsidP="005D3BD4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817768">
        <w:rPr>
          <w:rFonts w:ascii="Times New Roman" w:hAnsi="Times New Roman" w:cs="Times New Roman"/>
          <w:sz w:val="24"/>
          <w:szCs w:val="24"/>
        </w:rPr>
        <w:t xml:space="preserve">4×4 Matrix Keypad 16 Key Thin &amp; Flexible </w:t>
      </w:r>
      <w:r w:rsidR="00481EBE" w:rsidRPr="00817768">
        <w:rPr>
          <w:rFonts w:ascii="Times New Roman" w:hAnsi="Times New Roman" w:cs="Times New Roman"/>
          <w:sz w:val="24"/>
          <w:szCs w:val="24"/>
        </w:rPr>
        <w:t>with</w:t>
      </w:r>
      <w:r w:rsidRPr="00817768">
        <w:rPr>
          <w:rFonts w:ascii="Times New Roman" w:hAnsi="Times New Roman" w:cs="Times New Roman"/>
          <w:sz w:val="24"/>
          <w:szCs w:val="24"/>
        </w:rPr>
        <w:t xml:space="preserve"> Cable</w:t>
      </w:r>
    </w:p>
    <w:p w14:paraId="3C379672" w14:textId="77777777" w:rsidR="007B3C3A" w:rsidRDefault="007B3C3A" w:rsidP="00755394"/>
    <w:p w14:paraId="700452D2" w14:textId="653087EC" w:rsidR="00817768" w:rsidRDefault="00817768" w:rsidP="00755394">
      <w:r>
        <w:t>You may have different items but may find the pinouts the same</w:t>
      </w:r>
      <w:r w:rsidR="00481EBE">
        <w:t>. Below you will see what these items look like.</w:t>
      </w:r>
    </w:p>
    <w:p w14:paraId="65058C8F" w14:textId="77777777" w:rsidR="00817768" w:rsidRDefault="00817768" w:rsidP="00755394"/>
    <w:p w14:paraId="7BD61633" w14:textId="06095788" w:rsidR="00B27293" w:rsidRDefault="00372297" w:rsidP="00372297">
      <w:pPr>
        <w:pStyle w:val="Heading1"/>
      </w:pPr>
      <w:bookmarkStart w:id="4" w:name="_Toc149743770"/>
      <w:r>
        <w:t>Wiring Diagram</w:t>
      </w:r>
      <w:bookmarkEnd w:id="4"/>
    </w:p>
    <w:p w14:paraId="671E4805" w14:textId="7136B507" w:rsidR="00372297" w:rsidRPr="00372297" w:rsidRDefault="008376AD" w:rsidP="008376A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B0974E" wp14:editId="256A11B9">
            <wp:extent cx="4355465" cy="2541905"/>
            <wp:effectExtent l="0" t="0" r="6985" b="0"/>
            <wp:docPr id="164610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9F2FE" w14:textId="77777777" w:rsidR="00372297" w:rsidRDefault="00372297" w:rsidP="00755394"/>
    <w:p w14:paraId="266873D4" w14:textId="77777777" w:rsidR="00372297" w:rsidRDefault="00372297" w:rsidP="00755394"/>
    <w:p w14:paraId="368943EB" w14:textId="5598D142" w:rsidR="00B27293" w:rsidRDefault="00B27293" w:rsidP="00F2213E">
      <w:pPr>
        <w:pStyle w:val="Heading1"/>
      </w:pPr>
      <w:bookmarkStart w:id="5" w:name="_Toc149743771"/>
      <w:r>
        <w:t>Libraries</w:t>
      </w:r>
      <w:bookmarkEnd w:id="5"/>
    </w:p>
    <w:p w14:paraId="118E2F9A" w14:textId="69CEA0FE" w:rsidR="0016773D" w:rsidRPr="007D4DF0" w:rsidRDefault="00337A15" w:rsidP="00755394">
      <w:pPr>
        <w:rPr>
          <w:lang w:val="en-US"/>
        </w:rPr>
      </w:pPr>
      <w:r>
        <w:rPr>
          <w:lang w:val="en-US"/>
        </w:rPr>
        <w:t xml:space="preserve">To make this work a few libraries are needed. </w:t>
      </w:r>
      <w:r w:rsidR="00A4246B">
        <w:rPr>
          <w:lang w:val="en-US"/>
        </w:rPr>
        <w:t>These are discussed in the sections below</w:t>
      </w:r>
      <w:r>
        <w:rPr>
          <w:lang w:val="en-US"/>
        </w:rPr>
        <w:t>.</w:t>
      </w:r>
    </w:p>
    <w:p w14:paraId="3919DA37" w14:textId="5FCBA1CE" w:rsidR="001F48FD" w:rsidRDefault="001F48FD" w:rsidP="001F48FD">
      <w:r>
        <w:t xml:space="preserve">Once installed these are found @ </w:t>
      </w:r>
      <w:r w:rsidRPr="00B27293">
        <w:t>C:\Users\</w:t>
      </w:r>
      <w:r w:rsidR="001625F4">
        <w:t>Your</w:t>
      </w:r>
      <w:r w:rsidRPr="00B27293">
        <w:t>_</w:t>
      </w:r>
      <w:r w:rsidR="001625F4">
        <w:t>Name</w:t>
      </w:r>
      <w:r w:rsidRPr="00B27293">
        <w:t>\Documents\Arduino\libraries</w:t>
      </w:r>
    </w:p>
    <w:p w14:paraId="527DA46D" w14:textId="77777777" w:rsidR="001F48FD" w:rsidRDefault="001F48FD" w:rsidP="00755394"/>
    <w:p w14:paraId="491E312F" w14:textId="232FE8B2" w:rsidR="00755394" w:rsidRDefault="00755394" w:rsidP="00755394">
      <w:pPr>
        <w:pStyle w:val="Heading1"/>
        <w:rPr>
          <w:noProof/>
        </w:rPr>
      </w:pPr>
      <w:bookmarkStart w:id="6" w:name="_Toc149743772"/>
      <w:r>
        <w:rPr>
          <w:noProof/>
        </w:rPr>
        <w:lastRenderedPageBreak/>
        <w:t xml:space="preserve">Find </w:t>
      </w:r>
      <w:r w:rsidR="00751CEC">
        <w:rPr>
          <w:noProof/>
        </w:rPr>
        <w:t>Modules A</w:t>
      </w:r>
      <w:r>
        <w:rPr>
          <w:noProof/>
        </w:rPr>
        <w:t>ddresses</w:t>
      </w:r>
      <w:bookmarkEnd w:id="6"/>
    </w:p>
    <w:p w14:paraId="2651AF25" w14:textId="36A28F7D" w:rsidR="00755394" w:rsidRDefault="00A85CFF" w:rsidP="00755394">
      <w:pPr>
        <w:rPr>
          <w:noProof/>
        </w:rPr>
      </w:pPr>
      <w:r>
        <w:rPr>
          <w:noProof/>
        </w:rPr>
        <w:t>If you want you can find</w:t>
      </w:r>
      <w:r w:rsidR="00DA751D">
        <w:rPr>
          <w:noProof/>
        </w:rPr>
        <w:t xml:space="preserve"> </w:t>
      </w:r>
      <w:r>
        <w:rPr>
          <w:noProof/>
        </w:rPr>
        <w:t>th</w:t>
      </w:r>
      <w:r w:rsidR="00DA751D">
        <w:rPr>
          <w:noProof/>
        </w:rPr>
        <w:t>e</w:t>
      </w:r>
      <w:r>
        <w:rPr>
          <w:noProof/>
        </w:rPr>
        <w:t xml:space="preserve"> address </w:t>
      </w:r>
      <w:r w:rsidR="00DA751D">
        <w:rPr>
          <w:noProof/>
        </w:rPr>
        <w:t>of each correctly wired I</w:t>
      </w:r>
      <w:r w:rsidR="00DA751D" w:rsidRPr="00D87EC4">
        <w:rPr>
          <w:noProof/>
          <w:vertAlign w:val="superscript"/>
        </w:rPr>
        <w:t>2</w:t>
      </w:r>
      <w:r w:rsidR="00DA751D">
        <w:rPr>
          <w:noProof/>
        </w:rPr>
        <w:t>C device on your circuit.</w:t>
      </w:r>
      <w:r w:rsidR="00D87EC4">
        <w:rPr>
          <w:noProof/>
        </w:rPr>
        <w:t xml:space="preserve"> </w:t>
      </w:r>
    </w:p>
    <w:p w14:paraId="7FC46B93" w14:textId="77777777" w:rsidR="003362CB" w:rsidRDefault="003362CB" w:rsidP="00755394">
      <w:pPr>
        <w:rPr>
          <w:noProof/>
        </w:rPr>
      </w:pPr>
    </w:p>
    <w:p w14:paraId="5216B120" w14:textId="768F4C8E" w:rsidR="008D5FEA" w:rsidRDefault="003362CB" w:rsidP="00755394">
      <w:pPr>
        <w:rPr>
          <w:noProof/>
        </w:rPr>
      </w:pPr>
      <w:r>
        <w:rPr>
          <w:noProof/>
        </w:rPr>
        <w:t xml:space="preserve">You will find a code sample </w:t>
      </w:r>
      <w:r w:rsidR="002E0A34">
        <w:rPr>
          <w:noProof/>
        </w:rPr>
        <w:t xml:space="preserve">in </w:t>
      </w:r>
      <w:r w:rsidR="00A85CFF">
        <w:rPr>
          <w:noProof/>
        </w:rPr>
        <w:t xml:space="preserve">Appendix A </w:t>
      </w:r>
      <w:r w:rsidR="002E0A34">
        <w:rPr>
          <w:noProof/>
        </w:rPr>
        <w:t>that you can use to scan for all the I</w:t>
      </w:r>
      <w:r w:rsidR="002E0A34" w:rsidRPr="00D87EC4">
        <w:rPr>
          <w:noProof/>
          <w:vertAlign w:val="superscript"/>
        </w:rPr>
        <w:t>2</w:t>
      </w:r>
      <w:r w:rsidR="002E0A34">
        <w:rPr>
          <w:noProof/>
        </w:rPr>
        <w:t>C devices on your circuit</w:t>
      </w:r>
      <w:r w:rsidR="00B629A0">
        <w:rPr>
          <w:noProof/>
        </w:rPr>
        <w:t xml:space="preserve"> it will output the address to the Arduino IDE</w:t>
      </w:r>
      <w:r w:rsidR="00CC3D1F">
        <w:rPr>
          <w:noProof/>
        </w:rPr>
        <w:t xml:space="preserve"> serial monitor</w:t>
      </w:r>
      <w:r w:rsidR="002E0A34">
        <w:rPr>
          <w:noProof/>
        </w:rPr>
        <w:t>.</w:t>
      </w:r>
    </w:p>
    <w:p w14:paraId="2A1DE4FE" w14:textId="77777777" w:rsidR="003B7B39" w:rsidRDefault="003B7B39" w:rsidP="00755394">
      <w:pPr>
        <w:rPr>
          <w:noProof/>
        </w:rPr>
      </w:pPr>
    </w:p>
    <w:p w14:paraId="21AD7C9D" w14:textId="436C1CAB" w:rsidR="00433905" w:rsidRDefault="00013BAF" w:rsidP="00433905">
      <w:pPr>
        <w:pStyle w:val="Heading1"/>
      </w:pPr>
      <w:bookmarkStart w:id="7" w:name="_Toc149743773"/>
      <w:r>
        <w:t>C# Windows</w:t>
      </w:r>
      <w:r w:rsidR="0078417C">
        <w:t xml:space="preserve"> </w:t>
      </w:r>
      <w:r w:rsidR="00E636B5">
        <w:t>App</w:t>
      </w:r>
      <w:bookmarkEnd w:id="7"/>
    </w:p>
    <w:p w14:paraId="15FF498F" w14:textId="4CADBA30" w:rsidR="00D36D3E" w:rsidRDefault="00D36D3E" w:rsidP="00174541">
      <w:r>
        <w:t xml:space="preserve">Here we use another app that we are working on and just add enough into it to make it work for this scenario. </w:t>
      </w:r>
      <w:r w:rsidR="003E2910">
        <w:t>You may want to start with this app and change it to meet your means.</w:t>
      </w:r>
    </w:p>
    <w:p w14:paraId="7663B9D7" w14:textId="77777777" w:rsidR="00174541" w:rsidRDefault="00174541" w:rsidP="00174541"/>
    <w:p w14:paraId="4BF0BEDC" w14:textId="2BA5C4EC" w:rsidR="00174541" w:rsidRDefault="00174541" w:rsidP="00174541">
      <w:r>
        <w:t xml:space="preserve">Under the </w:t>
      </w:r>
      <w:r w:rsidR="00790049">
        <w:t>“</w:t>
      </w:r>
      <w:r>
        <w:t>RS232</w:t>
      </w:r>
      <w:r w:rsidR="00790049">
        <w:t xml:space="preserve"> Setup”</w:t>
      </w:r>
      <w:r>
        <w:t xml:space="preserve"> tab you will fin</w:t>
      </w:r>
      <w:r w:rsidR="00CC4357">
        <w:t>d the</w:t>
      </w:r>
      <w:r>
        <w:t xml:space="preserve"> settings to use</w:t>
      </w:r>
      <w:r w:rsidR="00CC4357">
        <w:t xml:space="preserve"> to connect to your Nano.</w:t>
      </w:r>
      <w:r w:rsidR="00385AF0">
        <w:t xml:space="preserve"> </w:t>
      </w:r>
    </w:p>
    <w:p w14:paraId="438746C3" w14:textId="77777777" w:rsidR="00CC4357" w:rsidRDefault="00CC4357" w:rsidP="00174541"/>
    <w:p w14:paraId="4AD5D06E" w14:textId="46F8A009" w:rsidR="00790049" w:rsidRDefault="00C756B5" w:rsidP="00C756B5">
      <w:pPr>
        <w:jc w:val="center"/>
      </w:pPr>
      <w:r>
        <w:rPr>
          <w:noProof/>
        </w:rPr>
        <w:drawing>
          <wp:inline distT="0" distB="0" distL="0" distR="0" wp14:anchorId="4B204818" wp14:editId="543C9AB7">
            <wp:extent cx="3253299" cy="1864538"/>
            <wp:effectExtent l="0" t="0" r="4445" b="2540"/>
            <wp:docPr id="11748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9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3048" cy="18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9CB4" w14:textId="77777777" w:rsidR="00013BAF" w:rsidRDefault="00013BAF" w:rsidP="00174541"/>
    <w:p w14:paraId="1AB9A878" w14:textId="6FADBCD1" w:rsidR="00790049" w:rsidRDefault="00385AF0" w:rsidP="00174541">
      <w:r>
        <w:t xml:space="preserve">Once you have set the menus </w:t>
      </w:r>
      <w:r w:rsidR="00013BAF">
        <w:t>to what you need the c</w:t>
      </w:r>
      <w:r>
        <w:t>lick on the Open Port button to connect to the Nano.</w:t>
      </w:r>
    </w:p>
    <w:p w14:paraId="028CC78A" w14:textId="77777777" w:rsidR="00385AF0" w:rsidRDefault="00385AF0" w:rsidP="00174541"/>
    <w:p w14:paraId="5C4F167A" w14:textId="77777777" w:rsidR="006D1395" w:rsidRDefault="003E2910" w:rsidP="00174541">
      <w:r>
        <w:t>Under the debug tab you will</w:t>
      </w:r>
      <w:r w:rsidR="006D1395">
        <w:t xml:space="preserve"> find all the comms between the Nano and the App</w:t>
      </w:r>
      <w:r w:rsidR="00B15460">
        <w:t>.</w:t>
      </w:r>
    </w:p>
    <w:p w14:paraId="47B8651C" w14:textId="77777777" w:rsidR="006D1395" w:rsidRDefault="006D1395" w:rsidP="006D1395">
      <w:pPr>
        <w:pStyle w:val="ListParagraph"/>
        <w:numPr>
          <w:ilvl w:val="0"/>
          <w:numId w:val="38"/>
        </w:numPr>
      </w:pPr>
      <w:r>
        <w:t>Blue = From Nano</w:t>
      </w:r>
    </w:p>
    <w:p w14:paraId="6A66A303" w14:textId="77777777" w:rsidR="006D1395" w:rsidRDefault="006D1395" w:rsidP="006D1395">
      <w:pPr>
        <w:pStyle w:val="ListParagraph"/>
        <w:numPr>
          <w:ilvl w:val="0"/>
          <w:numId w:val="38"/>
        </w:numPr>
      </w:pPr>
      <w:r>
        <w:t>Green = To Nano</w:t>
      </w:r>
    </w:p>
    <w:p w14:paraId="5AF43CAF" w14:textId="77777777" w:rsidR="006D1395" w:rsidRDefault="006D1395" w:rsidP="00174541"/>
    <w:p w14:paraId="3EA39B20" w14:textId="642A7345" w:rsidR="00AF611C" w:rsidRDefault="00AF611C" w:rsidP="00AF611C">
      <w:pPr>
        <w:jc w:val="center"/>
      </w:pPr>
      <w:r>
        <w:rPr>
          <w:noProof/>
        </w:rPr>
        <w:drawing>
          <wp:inline distT="0" distB="0" distL="0" distR="0" wp14:anchorId="4B94FA4E" wp14:editId="06C5626D">
            <wp:extent cx="3329162" cy="1908016"/>
            <wp:effectExtent l="0" t="0" r="5080" b="0"/>
            <wp:docPr id="172359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964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0609" cy="191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A6CE" w14:textId="7E88A378" w:rsidR="00F76E39" w:rsidRDefault="00B15460" w:rsidP="00174541">
      <w:r>
        <w:t xml:space="preserve"> </w:t>
      </w:r>
    </w:p>
    <w:p w14:paraId="2A267FD8" w14:textId="309AC99C" w:rsidR="00DD09D2" w:rsidRDefault="00DD09D2" w:rsidP="00174541">
      <w:r>
        <w:t xml:space="preserve">To send data to the Nano click on the </w:t>
      </w:r>
      <w:r w:rsidR="005D5741">
        <w:t>“</w:t>
      </w:r>
      <w:r>
        <w:t>Send Data</w:t>
      </w:r>
      <w:r w:rsidR="005D5741">
        <w:t>”</w:t>
      </w:r>
      <w:r>
        <w:t xml:space="preserve"> button. This will send over the </w:t>
      </w:r>
      <w:r w:rsidR="00C5165C">
        <w:t>time which will be shown on the 3</w:t>
      </w:r>
      <w:r w:rsidR="00C5165C" w:rsidRPr="00C5165C">
        <w:rPr>
          <w:vertAlign w:val="superscript"/>
        </w:rPr>
        <w:t>rd</w:t>
      </w:r>
      <w:r w:rsidR="00C5165C">
        <w:t xml:space="preserve"> line down.</w:t>
      </w:r>
    </w:p>
    <w:p w14:paraId="3D0CD452" w14:textId="77777777" w:rsidR="001041B5" w:rsidRDefault="001041B5" w:rsidP="00174541"/>
    <w:p w14:paraId="400F742E" w14:textId="41FE04C7" w:rsidR="001041B5" w:rsidRDefault="001041B5" w:rsidP="00174541">
      <w:r>
        <w:lastRenderedPageBreak/>
        <w:t xml:space="preserve">In the code in file Form1.cs you will find the following </w:t>
      </w:r>
      <w:r w:rsidR="0019259E">
        <w:t xml:space="preserve">event. The send data function sends the data to the Nano. </w:t>
      </w:r>
      <w:r w:rsidR="00575085">
        <w:t xml:space="preserve">You can change the </w:t>
      </w:r>
      <w:r w:rsidR="00967319">
        <w:t>parameter to what you need to send.</w:t>
      </w:r>
    </w:p>
    <w:p w14:paraId="255FBFF0" w14:textId="77777777" w:rsidR="00967319" w:rsidRDefault="00967319" w:rsidP="00174541"/>
    <w:p w14:paraId="20E905A8" w14:textId="4ED5068D" w:rsidR="001041B5" w:rsidRDefault="001041B5" w:rsidP="00967319">
      <w:pPr>
        <w:jc w:val="center"/>
      </w:pPr>
      <w:r w:rsidRPr="001041B5">
        <w:drawing>
          <wp:inline distT="0" distB="0" distL="0" distR="0" wp14:anchorId="5D6934C0" wp14:editId="28198850">
            <wp:extent cx="3994355" cy="692186"/>
            <wp:effectExtent l="0" t="0" r="6350" b="0"/>
            <wp:docPr id="128459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94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839E" w14:textId="77777777" w:rsidR="00DD09D2" w:rsidRDefault="00DD09D2" w:rsidP="00174541"/>
    <w:p w14:paraId="73990F2E" w14:textId="26AA852D" w:rsidR="00967319" w:rsidRDefault="0003626A" w:rsidP="00174541">
      <w:r>
        <w:t xml:space="preserve">Data coming in from the </w:t>
      </w:r>
      <w:r w:rsidR="00BC2C1C">
        <w:t xml:space="preserve">Arduino will be dealt with in the file </w:t>
      </w:r>
      <w:r w:rsidR="00554DBE">
        <w:t>“</w:t>
      </w:r>
      <w:proofErr w:type="spellStart"/>
      <w:r w:rsidR="00554DBE">
        <w:t>SerialPort.cs</w:t>
      </w:r>
      <w:proofErr w:type="spellEnd"/>
      <w:r w:rsidR="00554DBE">
        <w:t>”</w:t>
      </w:r>
      <w:r w:rsidR="00487D6E">
        <w:t xml:space="preserve"> in the function as shown below. You may want to change the code here</w:t>
      </w:r>
      <w:r w:rsidR="00413B71">
        <w:t xml:space="preserve"> to do something with the data coming in.</w:t>
      </w:r>
    </w:p>
    <w:p w14:paraId="79405AC6" w14:textId="77777777" w:rsidR="00BC2C1C" w:rsidRDefault="00BC2C1C" w:rsidP="00174541"/>
    <w:p w14:paraId="2C04853D" w14:textId="4F0E97AA" w:rsidR="00BC2C1C" w:rsidRDefault="00BC2C1C" w:rsidP="00BC2C1C">
      <w:pPr>
        <w:jc w:val="center"/>
      </w:pPr>
      <w:r w:rsidRPr="00BC2C1C">
        <w:drawing>
          <wp:inline distT="0" distB="0" distL="0" distR="0" wp14:anchorId="7DDD2C32" wp14:editId="3008D097">
            <wp:extent cx="3928212" cy="1966282"/>
            <wp:effectExtent l="0" t="0" r="0" b="0"/>
            <wp:docPr id="70503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32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6429" cy="19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DC15" w14:textId="77777777" w:rsidR="00967319" w:rsidRDefault="00967319" w:rsidP="00174541"/>
    <w:p w14:paraId="2285DC88" w14:textId="2203519C" w:rsidR="00F76E39" w:rsidRDefault="00BF38C9" w:rsidP="00174541">
      <w:r>
        <w:t>B</w:t>
      </w:r>
      <w:r w:rsidR="00A81785">
        <w:t>y tickling the DTR line you will be able to reboot the Arduino.</w:t>
      </w:r>
    </w:p>
    <w:p w14:paraId="53CD3402" w14:textId="77777777" w:rsidR="00413B71" w:rsidRDefault="00413B71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3DC896CF" w14:textId="77777777" w:rsidR="00DF138E" w:rsidRDefault="00413B71" w:rsidP="00DF138E">
      <w:pPr>
        <w:pStyle w:val="Heading1"/>
      </w:pPr>
      <w:bookmarkStart w:id="8" w:name="_Toc149743774"/>
      <w:r>
        <w:lastRenderedPageBreak/>
        <w:t>Ard</w:t>
      </w:r>
      <w:r w:rsidR="00DF138E">
        <w:t>uino C++ Code</w:t>
      </w:r>
      <w:bookmarkEnd w:id="8"/>
    </w:p>
    <w:p w14:paraId="3148F9B5" w14:textId="29714B97" w:rsidR="00762745" w:rsidRPr="00762745" w:rsidRDefault="00762745" w:rsidP="00762745">
      <w:pPr>
        <w:rPr>
          <w:lang w:val="en-US"/>
        </w:rPr>
      </w:pPr>
      <w:r>
        <w:rPr>
          <w:lang w:val="en-US"/>
        </w:rPr>
        <w:t xml:space="preserve">The </w:t>
      </w:r>
      <w:r w:rsidR="00B6457D">
        <w:rPr>
          <w:lang w:val="en-US"/>
        </w:rPr>
        <w:t>relevant</w:t>
      </w:r>
      <w:r>
        <w:rPr>
          <w:lang w:val="en-US"/>
        </w:rPr>
        <w:t xml:space="preserve"> parts are described next as in</w:t>
      </w:r>
      <w:r w:rsidR="00B6457D">
        <w:rPr>
          <w:lang w:val="en-US"/>
        </w:rPr>
        <w:t>dividual sections. The code is in Appendix B</w:t>
      </w:r>
    </w:p>
    <w:p w14:paraId="4F6024B0" w14:textId="53C48320" w:rsidR="00CD01ED" w:rsidRDefault="00CD01ED">
      <w:pPr>
        <w:jc w:val="left"/>
      </w:pPr>
    </w:p>
    <w:p w14:paraId="411B673A" w14:textId="570B1E90" w:rsidR="00DF138E" w:rsidRDefault="00CD01ED" w:rsidP="00B6457D">
      <w:pPr>
        <w:pStyle w:val="Heading2"/>
      </w:pPr>
      <w:bookmarkStart w:id="9" w:name="_Toc149743775"/>
      <w:r>
        <w:t>Switching LEDs</w:t>
      </w:r>
      <w:bookmarkEnd w:id="9"/>
    </w:p>
    <w:p w14:paraId="00E33831" w14:textId="3A3DF8B9" w:rsidR="00CD01ED" w:rsidRDefault="00CD01ED" w:rsidP="000D43EE">
      <w:r>
        <w:t xml:space="preserve">Here we will use </w:t>
      </w:r>
      <w:r w:rsidR="000D43EE">
        <w:t>a small module that has three LEDs in it.</w:t>
      </w:r>
    </w:p>
    <w:p w14:paraId="7291ECBD" w14:textId="77777777" w:rsidR="00DF138E" w:rsidRDefault="00DF138E" w:rsidP="00DF138E"/>
    <w:p w14:paraId="5FB4FFD3" w14:textId="06F07279" w:rsidR="00DF138E" w:rsidRDefault="00413316" w:rsidP="00DF138E">
      <w:r>
        <w:t>Declarations</w:t>
      </w:r>
    </w:p>
    <w:p w14:paraId="4F394CC7" w14:textId="77777777" w:rsidR="00413316" w:rsidRDefault="00413316" w:rsidP="00DF138E"/>
    <w:p w14:paraId="0C9AA5BE" w14:textId="698637E9" w:rsidR="00413316" w:rsidRDefault="00413316" w:rsidP="00413316">
      <w:pPr>
        <w:jc w:val="center"/>
      </w:pPr>
      <w:r w:rsidRPr="00413316">
        <w:drawing>
          <wp:inline distT="0" distB="0" distL="0" distR="0" wp14:anchorId="5D1BDB81" wp14:editId="7D2341B6">
            <wp:extent cx="3342873" cy="2084018"/>
            <wp:effectExtent l="0" t="0" r="0" b="0"/>
            <wp:docPr id="87885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544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5017" cy="20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351F" w14:textId="77777777" w:rsidR="00413316" w:rsidRDefault="00413316" w:rsidP="00DF138E"/>
    <w:p w14:paraId="13E289F3" w14:textId="48345AE9" w:rsidR="00413316" w:rsidRDefault="005958B8" w:rsidP="00DF138E">
      <w:r>
        <w:t xml:space="preserve">Under </w:t>
      </w:r>
      <w:proofErr w:type="gramStart"/>
      <w:r>
        <w:t>Setup(</w:t>
      </w:r>
      <w:proofErr w:type="gramEnd"/>
      <w:r>
        <w:t>)</w:t>
      </w:r>
      <w:r w:rsidR="00E05763">
        <w:t xml:space="preserve"> we add</w:t>
      </w:r>
    </w:p>
    <w:p w14:paraId="109CBF08" w14:textId="77777777" w:rsidR="00E05763" w:rsidRDefault="00E05763" w:rsidP="00DF138E"/>
    <w:p w14:paraId="45E234F2" w14:textId="73AD3899" w:rsidR="00E05763" w:rsidRDefault="00E05763" w:rsidP="00E05763">
      <w:pPr>
        <w:jc w:val="center"/>
      </w:pPr>
      <w:r w:rsidRPr="00E05763">
        <w:drawing>
          <wp:inline distT="0" distB="0" distL="0" distR="0" wp14:anchorId="576143C3" wp14:editId="45B20FEE">
            <wp:extent cx="2510789" cy="664497"/>
            <wp:effectExtent l="0" t="0" r="4445" b="2540"/>
            <wp:docPr id="125111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12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0321" cy="66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2B0E" w14:textId="77777777" w:rsidR="00E05763" w:rsidRDefault="00E05763" w:rsidP="00DF138E"/>
    <w:p w14:paraId="067E1D9E" w14:textId="5640F713" w:rsidR="00E05763" w:rsidRDefault="00AE78C9" w:rsidP="00DF138E">
      <w:r>
        <w:t xml:space="preserve">Under </w:t>
      </w:r>
      <w:proofErr w:type="gramStart"/>
      <w:r>
        <w:t>Loop(</w:t>
      </w:r>
      <w:proofErr w:type="gramEnd"/>
      <w:r>
        <w:t xml:space="preserve">) we add the following to </w:t>
      </w:r>
      <w:r w:rsidR="007F54B9">
        <w:t>do the time an LED should stay on</w:t>
      </w:r>
      <w:r w:rsidR="00311876">
        <w:t xml:space="preserve"> and the call the function </w:t>
      </w:r>
      <w:proofErr w:type="spellStart"/>
      <w:r w:rsidR="00E472FD">
        <w:t>traffic_light_on</w:t>
      </w:r>
      <w:proofErr w:type="spellEnd"/>
      <w:r w:rsidR="00E472FD">
        <w:t>()</w:t>
      </w:r>
    </w:p>
    <w:p w14:paraId="2EA09E3E" w14:textId="77777777" w:rsidR="00AE78C9" w:rsidRDefault="00AE78C9" w:rsidP="00DF138E"/>
    <w:p w14:paraId="4A82AE86" w14:textId="36AA9FFF" w:rsidR="00AE78C9" w:rsidRDefault="00AE78C9" w:rsidP="002B6E4E">
      <w:pPr>
        <w:jc w:val="center"/>
      </w:pPr>
      <w:r w:rsidRPr="00AE78C9">
        <w:drawing>
          <wp:inline distT="0" distB="0" distL="0" distR="0" wp14:anchorId="4AC8DBDE" wp14:editId="58B54A69">
            <wp:extent cx="1972543" cy="763689"/>
            <wp:effectExtent l="0" t="0" r="0" b="0"/>
            <wp:docPr id="164397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754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3719" cy="77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222C" w14:textId="77777777" w:rsidR="00E472FD" w:rsidRDefault="00E472FD" w:rsidP="00DF138E"/>
    <w:p w14:paraId="5444D770" w14:textId="5A945F55" w:rsidR="00E472FD" w:rsidRDefault="00E472FD" w:rsidP="00E472FD">
      <w:r>
        <w:t xml:space="preserve">Under </w:t>
      </w:r>
      <w:proofErr w:type="spellStart"/>
      <w:r>
        <w:t>traffic_light_</w:t>
      </w:r>
      <w:proofErr w:type="gramStart"/>
      <w:r>
        <w:t>on</w:t>
      </w:r>
      <w:proofErr w:type="spellEnd"/>
      <w:r>
        <w:t>(</w:t>
      </w:r>
      <w:proofErr w:type="gramEnd"/>
      <w:r>
        <w:t>)</w:t>
      </w:r>
      <w:r w:rsidR="002B6E4E">
        <w:t xml:space="preserve"> switch the LEDs on (high) and off (low)</w:t>
      </w:r>
    </w:p>
    <w:p w14:paraId="1F0695F9" w14:textId="77777777" w:rsidR="00922693" w:rsidRDefault="00922693" w:rsidP="00DF138E"/>
    <w:p w14:paraId="0D7E4E26" w14:textId="313F0172" w:rsidR="000205CD" w:rsidRDefault="00922693" w:rsidP="00922693">
      <w:pPr>
        <w:jc w:val="center"/>
      </w:pPr>
      <w:r w:rsidRPr="00922693">
        <w:drawing>
          <wp:inline distT="0" distB="0" distL="0" distR="0" wp14:anchorId="592739BF" wp14:editId="19453822">
            <wp:extent cx="2031014" cy="1546751"/>
            <wp:effectExtent l="0" t="0" r="7620" b="0"/>
            <wp:docPr id="72816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61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1219" cy="15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CD">
        <w:br w:type="page"/>
      </w:r>
    </w:p>
    <w:p w14:paraId="70DB3273" w14:textId="77777777" w:rsidR="00970133" w:rsidRDefault="00970133" w:rsidP="00B6457D">
      <w:pPr>
        <w:pStyle w:val="Heading2"/>
      </w:pPr>
      <w:bookmarkStart w:id="10" w:name="_Toc149743776"/>
      <w:r>
        <w:lastRenderedPageBreak/>
        <w:t>LCD Display</w:t>
      </w:r>
      <w:bookmarkEnd w:id="10"/>
    </w:p>
    <w:p w14:paraId="23B9E5CC" w14:textId="77777777" w:rsidR="00970133" w:rsidRDefault="00970133" w:rsidP="00B6457D">
      <w:pPr>
        <w:pStyle w:val="Heading3"/>
      </w:pPr>
      <w:bookmarkStart w:id="11" w:name="_Toc149743777"/>
      <w:r>
        <w:t>Library</w:t>
      </w:r>
      <w:bookmarkEnd w:id="11"/>
    </w:p>
    <w:p w14:paraId="2CB8452D" w14:textId="598BB8F6" w:rsidR="00970133" w:rsidRDefault="00970133" w:rsidP="00970133">
      <w:pPr>
        <w:rPr>
          <w:lang w:val="en-US"/>
        </w:rPr>
      </w:pPr>
      <w:r>
        <w:rPr>
          <w:lang w:val="en-US"/>
        </w:rPr>
        <w:t>We will be using the library as shown below:</w:t>
      </w:r>
    </w:p>
    <w:p w14:paraId="7CFF80FE" w14:textId="77777777" w:rsidR="00970133" w:rsidRDefault="00970133">
      <w:pPr>
        <w:jc w:val="left"/>
        <w:rPr>
          <w:lang w:val="en-US"/>
        </w:rPr>
      </w:pPr>
    </w:p>
    <w:p w14:paraId="4A672A16" w14:textId="77777777" w:rsidR="00970133" w:rsidRDefault="00970133" w:rsidP="00970133">
      <w:pPr>
        <w:jc w:val="center"/>
        <w:rPr>
          <w:lang w:val="en-US"/>
        </w:rPr>
      </w:pPr>
      <w:r w:rsidRPr="00970133">
        <w:rPr>
          <w:lang w:val="en-US"/>
        </w:rPr>
        <w:drawing>
          <wp:inline distT="0" distB="0" distL="0" distR="0" wp14:anchorId="610FE43B" wp14:editId="286DF0C1">
            <wp:extent cx="4171432" cy="677985"/>
            <wp:effectExtent l="0" t="0" r="635" b="8255"/>
            <wp:docPr id="99081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138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7473" cy="6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BD51" w14:textId="77777777" w:rsidR="00970133" w:rsidRDefault="00970133">
      <w:pPr>
        <w:jc w:val="left"/>
        <w:rPr>
          <w:lang w:val="en-US"/>
        </w:rPr>
      </w:pPr>
    </w:p>
    <w:p w14:paraId="5003A91D" w14:textId="77777777" w:rsidR="00970133" w:rsidRDefault="00970133" w:rsidP="00970133">
      <w:pPr>
        <w:jc w:val="left"/>
        <w:rPr>
          <w:lang w:val="en-US"/>
        </w:rPr>
      </w:pPr>
      <w:r>
        <w:rPr>
          <w:lang w:val="en-US"/>
        </w:rPr>
        <w:t>Remember to add this to the code as follows:</w:t>
      </w:r>
    </w:p>
    <w:p w14:paraId="778482A1" w14:textId="00C1B6F8" w:rsidR="00970133" w:rsidRDefault="00DE3E24" w:rsidP="00DE3E24">
      <w:pPr>
        <w:jc w:val="center"/>
        <w:rPr>
          <w:lang w:val="en-US"/>
        </w:rPr>
      </w:pPr>
      <w:r w:rsidRPr="00DE3E24">
        <w:rPr>
          <w:lang w:val="en-US"/>
        </w:rPr>
        <w:drawing>
          <wp:inline distT="0" distB="0" distL="0" distR="0" wp14:anchorId="2294ED09" wp14:editId="06520872">
            <wp:extent cx="2534478" cy="634753"/>
            <wp:effectExtent l="0" t="0" r="0" b="0"/>
            <wp:docPr id="212261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118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0536" cy="64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FA1A" w14:textId="77777777" w:rsidR="0000505D" w:rsidRDefault="0000505D" w:rsidP="0000505D">
      <w:pPr>
        <w:rPr>
          <w:noProof/>
        </w:rPr>
      </w:pPr>
    </w:p>
    <w:p w14:paraId="770E8BD0" w14:textId="77777777" w:rsidR="0000505D" w:rsidRDefault="0000505D" w:rsidP="007C5694">
      <w:pPr>
        <w:pStyle w:val="Heading3"/>
        <w:rPr>
          <w:sz w:val="27"/>
          <w:szCs w:val="27"/>
        </w:rPr>
      </w:pPr>
      <w:bookmarkStart w:id="12" w:name="_Toc149743778"/>
      <w:r>
        <w:t>I²C Address</w:t>
      </w:r>
      <w:bookmarkEnd w:id="12"/>
    </w:p>
    <w:p w14:paraId="041698A3" w14:textId="77777777" w:rsidR="0000505D" w:rsidRDefault="0000505D" w:rsidP="0000505D">
      <w:r>
        <w:t xml:space="preserve">Some I²C LCD module have an address selector solder pad. </w:t>
      </w:r>
    </w:p>
    <w:p w14:paraId="71EA523E" w14:textId="77777777" w:rsidR="0000505D" w:rsidRDefault="0000505D" w:rsidP="0000505D">
      <w:pPr>
        <w:jc w:val="center"/>
      </w:pPr>
      <w:r>
        <w:rPr>
          <w:noProof/>
        </w:rPr>
        <w:drawing>
          <wp:inline distT="0" distB="0" distL="0" distR="0" wp14:anchorId="1A1509BC" wp14:editId="342336C2">
            <wp:extent cx="3265762" cy="1305433"/>
            <wp:effectExtent l="0" t="0" r="0" b="9525"/>
            <wp:docPr id="259560544" name="Picture 25956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518" cy="132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1B18" w14:textId="77777777" w:rsidR="0000505D" w:rsidRDefault="0000505D" w:rsidP="0000505D">
      <w:r>
        <w:t>They are usually labelled with A0, A1, and A2. The following table show you how to interpret the selector. “1” = Not Connected, “0” = Connected.</w:t>
      </w:r>
    </w:p>
    <w:p w14:paraId="5FB64A3F" w14:textId="77777777" w:rsidR="0000505D" w:rsidRDefault="0000505D" w:rsidP="0000505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0"/>
        <w:gridCol w:w="630"/>
        <w:gridCol w:w="630"/>
        <w:gridCol w:w="1757"/>
      </w:tblGrid>
      <w:tr w:rsidR="0000505D" w:rsidRPr="00F216DA" w14:paraId="6C0A656D" w14:textId="77777777" w:rsidTr="0035180D">
        <w:trPr>
          <w:jc w:val="center"/>
        </w:trPr>
        <w:tc>
          <w:tcPr>
            <w:tcW w:w="630" w:type="dxa"/>
          </w:tcPr>
          <w:p w14:paraId="6F4B4D9E" w14:textId="77777777" w:rsidR="0000505D" w:rsidRPr="00F216DA" w:rsidRDefault="0000505D" w:rsidP="0035180D">
            <w:pPr>
              <w:jc w:val="center"/>
              <w:rPr>
                <w:b/>
              </w:rPr>
            </w:pPr>
            <w:r w:rsidRPr="00F216DA">
              <w:rPr>
                <w:b/>
              </w:rPr>
              <w:t>A0</w:t>
            </w:r>
          </w:p>
        </w:tc>
        <w:tc>
          <w:tcPr>
            <w:tcW w:w="630" w:type="dxa"/>
          </w:tcPr>
          <w:p w14:paraId="36ED9478" w14:textId="77777777" w:rsidR="0000505D" w:rsidRPr="00F216DA" w:rsidRDefault="0000505D" w:rsidP="0035180D">
            <w:pPr>
              <w:jc w:val="center"/>
              <w:rPr>
                <w:b/>
              </w:rPr>
            </w:pPr>
            <w:r w:rsidRPr="00F216DA">
              <w:rPr>
                <w:b/>
              </w:rPr>
              <w:t>A1</w:t>
            </w:r>
          </w:p>
        </w:tc>
        <w:tc>
          <w:tcPr>
            <w:tcW w:w="630" w:type="dxa"/>
          </w:tcPr>
          <w:p w14:paraId="536592FD" w14:textId="77777777" w:rsidR="0000505D" w:rsidRPr="00F216DA" w:rsidRDefault="0000505D" w:rsidP="0035180D">
            <w:pPr>
              <w:jc w:val="center"/>
              <w:rPr>
                <w:b/>
              </w:rPr>
            </w:pPr>
            <w:r w:rsidRPr="00F216DA">
              <w:rPr>
                <w:b/>
              </w:rPr>
              <w:t>A2</w:t>
            </w:r>
          </w:p>
        </w:tc>
        <w:tc>
          <w:tcPr>
            <w:tcW w:w="1757" w:type="dxa"/>
          </w:tcPr>
          <w:p w14:paraId="7AC4D41D" w14:textId="77777777" w:rsidR="0000505D" w:rsidRPr="00F216DA" w:rsidRDefault="0000505D" w:rsidP="0035180D">
            <w:pPr>
              <w:jc w:val="center"/>
              <w:rPr>
                <w:b/>
              </w:rPr>
            </w:pPr>
            <w:r w:rsidRPr="00F216DA">
              <w:rPr>
                <w:b/>
              </w:rPr>
              <w:t>HEX Address</w:t>
            </w:r>
          </w:p>
        </w:tc>
      </w:tr>
      <w:tr w:rsidR="0000505D" w:rsidRPr="00F216DA" w14:paraId="5CC814B2" w14:textId="77777777" w:rsidTr="0035180D">
        <w:trPr>
          <w:jc w:val="center"/>
        </w:trPr>
        <w:tc>
          <w:tcPr>
            <w:tcW w:w="630" w:type="dxa"/>
          </w:tcPr>
          <w:p w14:paraId="65E20167" w14:textId="77777777" w:rsidR="0000505D" w:rsidRPr="00F216DA" w:rsidRDefault="0000505D" w:rsidP="0035180D">
            <w:pPr>
              <w:jc w:val="center"/>
            </w:pPr>
            <w:r w:rsidRPr="00F216DA">
              <w:t>1</w:t>
            </w:r>
          </w:p>
        </w:tc>
        <w:tc>
          <w:tcPr>
            <w:tcW w:w="630" w:type="dxa"/>
          </w:tcPr>
          <w:p w14:paraId="2A5CC188" w14:textId="77777777" w:rsidR="0000505D" w:rsidRPr="00F216DA" w:rsidRDefault="0000505D" w:rsidP="0035180D">
            <w:pPr>
              <w:jc w:val="center"/>
            </w:pPr>
            <w:r w:rsidRPr="00F216DA">
              <w:t>1</w:t>
            </w:r>
          </w:p>
        </w:tc>
        <w:tc>
          <w:tcPr>
            <w:tcW w:w="630" w:type="dxa"/>
          </w:tcPr>
          <w:p w14:paraId="43795493" w14:textId="77777777" w:rsidR="0000505D" w:rsidRPr="00F216DA" w:rsidRDefault="0000505D" w:rsidP="0035180D">
            <w:pPr>
              <w:jc w:val="center"/>
            </w:pPr>
            <w:r w:rsidRPr="00F216DA">
              <w:t>1</w:t>
            </w:r>
          </w:p>
        </w:tc>
        <w:tc>
          <w:tcPr>
            <w:tcW w:w="1757" w:type="dxa"/>
          </w:tcPr>
          <w:p w14:paraId="20AE60E6" w14:textId="77777777" w:rsidR="0000505D" w:rsidRPr="00F216DA" w:rsidRDefault="0000505D" w:rsidP="0035180D">
            <w:pPr>
              <w:jc w:val="center"/>
            </w:pPr>
            <w:r w:rsidRPr="00F216DA">
              <w:t>27</w:t>
            </w:r>
          </w:p>
        </w:tc>
      </w:tr>
      <w:tr w:rsidR="0000505D" w:rsidRPr="00F216DA" w14:paraId="31123AA4" w14:textId="77777777" w:rsidTr="0035180D">
        <w:trPr>
          <w:jc w:val="center"/>
        </w:trPr>
        <w:tc>
          <w:tcPr>
            <w:tcW w:w="630" w:type="dxa"/>
          </w:tcPr>
          <w:p w14:paraId="02CED2E6" w14:textId="77777777" w:rsidR="0000505D" w:rsidRPr="00F216DA" w:rsidRDefault="0000505D" w:rsidP="0035180D">
            <w:pPr>
              <w:jc w:val="center"/>
            </w:pPr>
            <w:r w:rsidRPr="00F216DA">
              <w:t>0</w:t>
            </w:r>
          </w:p>
        </w:tc>
        <w:tc>
          <w:tcPr>
            <w:tcW w:w="630" w:type="dxa"/>
          </w:tcPr>
          <w:p w14:paraId="537D7A0D" w14:textId="77777777" w:rsidR="0000505D" w:rsidRPr="00F216DA" w:rsidRDefault="0000505D" w:rsidP="0035180D">
            <w:pPr>
              <w:jc w:val="center"/>
            </w:pPr>
            <w:r w:rsidRPr="00F216DA">
              <w:t>1</w:t>
            </w:r>
          </w:p>
        </w:tc>
        <w:tc>
          <w:tcPr>
            <w:tcW w:w="630" w:type="dxa"/>
          </w:tcPr>
          <w:p w14:paraId="0FC01CEB" w14:textId="77777777" w:rsidR="0000505D" w:rsidRPr="00F216DA" w:rsidRDefault="0000505D" w:rsidP="0035180D">
            <w:pPr>
              <w:jc w:val="center"/>
            </w:pPr>
            <w:r w:rsidRPr="00F216DA">
              <w:t>1</w:t>
            </w:r>
          </w:p>
        </w:tc>
        <w:tc>
          <w:tcPr>
            <w:tcW w:w="1757" w:type="dxa"/>
          </w:tcPr>
          <w:p w14:paraId="582225D5" w14:textId="77777777" w:rsidR="0000505D" w:rsidRPr="00F216DA" w:rsidRDefault="0000505D" w:rsidP="0035180D">
            <w:pPr>
              <w:jc w:val="center"/>
            </w:pPr>
            <w:r w:rsidRPr="00F216DA">
              <w:t>26</w:t>
            </w:r>
          </w:p>
        </w:tc>
      </w:tr>
      <w:tr w:rsidR="0000505D" w:rsidRPr="00F216DA" w14:paraId="6CAAB253" w14:textId="77777777" w:rsidTr="0035180D">
        <w:trPr>
          <w:jc w:val="center"/>
        </w:trPr>
        <w:tc>
          <w:tcPr>
            <w:tcW w:w="630" w:type="dxa"/>
          </w:tcPr>
          <w:p w14:paraId="23606C63" w14:textId="77777777" w:rsidR="0000505D" w:rsidRPr="00F216DA" w:rsidRDefault="0000505D" w:rsidP="0035180D">
            <w:pPr>
              <w:jc w:val="center"/>
            </w:pPr>
            <w:r w:rsidRPr="00F216DA">
              <w:t>1</w:t>
            </w:r>
          </w:p>
        </w:tc>
        <w:tc>
          <w:tcPr>
            <w:tcW w:w="630" w:type="dxa"/>
          </w:tcPr>
          <w:p w14:paraId="452ADE64" w14:textId="77777777" w:rsidR="0000505D" w:rsidRPr="00F216DA" w:rsidRDefault="0000505D" w:rsidP="0035180D">
            <w:pPr>
              <w:jc w:val="center"/>
            </w:pPr>
            <w:r w:rsidRPr="00F216DA">
              <w:t>0</w:t>
            </w:r>
          </w:p>
        </w:tc>
        <w:tc>
          <w:tcPr>
            <w:tcW w:w="630" w:type="dxa"/>
          </w:tcPr>
          <w:p w14:paraId="18A286A9" w14:textId="77777777" w:rsidR="0000505D" w:rsidRPr="00F216DA" w:rsidRDefault="0000505D" w:rsidP="0035180D">
            <w:pPr>
              <w:jc w:val="center"/>
            </w:pPr>
            <w:r w:rsidRPr="00F216DA">
              <w:t>1</w:t>
            </w:r>
          </w:p>
        </w:tc>
        <w:tc>
          <w:tcPr>
            <w:tcW w:w="1757" w:type="dxa"/>
          </w:tcPr>
          <w:p w14:paraId="2E14BD30" w14:textId="77777777" w:rsidR="0000505D" w:rsidRPr="00F216DA" w:rsidRDefault="0000505D" w:rsidP="0035180D">
            <w:pPr>
              <w:jc w:val="center"/>
            </w:pPr>
            <w:r w:rsidRPr="00F216DA">
              <w:t>25</w:t>
            </w:r>
          </w:p>
        </w:tc>
      </w:tr>
      <w:tr w:rsidR="0000505D" w:rsidRPr="00F216DA" w14:paraId="76EE9D0E" w14:textId="77777777" w:rsidTr="0035180D">
        <w:trPr>
          <w:jc w:val="center"/>
        </w:trPr>
        <w:tc>
          <w:tcPr>
            <w:tcW w:w="630" w:type="dxa"/>
          </w:tcPr>
          <w:p w14:paraId="6B881CD3" w14:textId="77777777" w:rsidR="0000505D" w:rsidRPr="00F216DA" w:rsidRDefault="0000505D" w:rsidP="0035180D">
            <w:pPr>
              <w:jc w:val="center"/>
            </w:pPr>
            <w:r w:rsidRPr="00F216DA">
              <w:t>0</w:t>
            </w:r>
          </w:p>
        </w:tc>
        <w:tc>
          <w:tcPr>
            <w:tcW w:w="630" w:type="dxa"/>
          </w:tcPr>
          <w:p w14:paraId="5FC6C276" w14:textId="77777777" w:rsidR="0000505D" w:rsidRPr="00F216DA" w:rsidRDefault="0000505D" w:rsidP="0035180D">
            <w:pPr>
              <w:jc w:val="center"/>
            </w:pPr>
            <w:r w:rsidRPr="00F216DA">
              <w:t>0</w:t>
            </w:r>
          </w:p>
        </w:tc>
        <w:tc>
          <w:tcPr>
            <w:tcW w:w="630" w:type="dxa"/>
          </w:tcPr>
          <w:p w14:paraId="671F13CA" w14:textId="77777777" w:rsidR="0000505D" w:rsidRPr="00F216DA" w:rsidRDefault="0000505D" w:rsidP="0035180D">
            <w:pPr>
              <w:jc w:val="center"/>
            </w:pPr>
            <w:r w:rsidRPr="00F216DA">
              <w:t>1</w:t>
            </w:r>
          </w:p>
        </w:tc>
        <w:tc>
          <w:tcPr>
            <w:tcW w:w="1757" w:type="dxa"/>
          </w:tcPr>
          <w:p w14:paraId="2E470DF1" w14:textId="77777777" w:rsidR="0000505D" w:rsidRPr="00F216DA" w:rsidRDefault="0000505D" w:rsidP="0035180D">
            <w:pPr>
              <w:jc w:val="center"/>
            </w:pPr>
            <w:r w:rsidRPr="00F216DA">
              <w:t>24</w:t>
            </w:r>
          </w:p>
        </w:tc>
      </w:tr>
      <w:tr w:rsidR="0000505D" w:rsidRPr="00F216DA" w14:paraId="12C743B9" w14:textId="77777777" w:rsidTr="0035180D">
        <w:trPr>
          <w:jc w:val="center"/>
        </w:trPr>
        <w:tc>
          <w:tcPr>
            <w:tcW w:w="630" w:type="dxa"/>
          </w:tcPr>
          <w:p w14:paraId="3B0C1F5E" w14:textId="77777777" w:rsidR="0000505D" w:rsidRPr="00F216DA" w:rsidRDefault="0000505D" w:rsidP="0035180D">
            <w:pPr>
              <w:jc w:val="center"/>
            </w:pPr>
            <w:r w:rsidRPr="00F216DA">
              <w:t>1</w:t>
            </w:r>
          </w:p>
        </w:tc>
        <w:tc>
          <w:tcPr>
            <w:tcW w:w="630" w:type="dxa"/>
          </w:tcPr>
          <w:p w14:paraId="5B1C2799" w14:textId="77777777" w:rsidR="0000505D" w:rsidRPr="00F216DA" w:rsidRDefault="0000505D" w:rsidP="0035180D">
            <w:pPr>
              <w:jc w:val="center"/>
            </w:pPr>
            <w:r w:rsidRPr="00F216DA">
              <w:t>1</w:t>
            </w:r>
          </w:p>
        </w:tc>
        <w:tc>
          <w:tcPr>
            <w:tcW w:w="630" w:type="dxa"/>
          </w:tcPr>
          <w:p w14:paraId="6227F93D" w14:textId="77777777" w:rsidR="0000505D" w:rsidRPr="00F216DA" w:rsidRDefault="0000505D" w:rsidP="0035180D">
            <w:pPr>
              <w:jc w:val="center"/>
            </w:pPr>
            <w:r w:rsidRPr="00F216DA">
              <w:t>0</w:t>
            </w:r>
          </w:p>
        </w:tc>
        <w:tc>
          <w:tcPr>
            <w:tcW w:w="1757" w:type="dxa"/>
          </w:tcPr>
          <w:p w14:paraId="32917F24" w14:textId="77777777" w:rsidR="0000505D" w:rsidRPr="00F216DA" w:rsidRDefault="0000505D" w:rsidP="0035180D">
            <w:pPr>
              <w:jc w:val="center"/>
            </w:pPr>
            <w:r w:rsidRPr="00F216DA">
              <w:t>23</w:t>
            </w:r>
          </w:p>
        </w:tc>
      </w:tr>
      <w:tr w:rsidR="0000505D" w:rsidRPr="00F216DA" w14:paraId="6D50A87B" w14:textId="77777777" w:rsidTr="0035180D">
        <w:trPr>
          <w:jc w:val="center"/>
        </w:trPr>
        <w:tc>
          <w:tcPr>
            <w:tcW w:w="630" w:type="dxa"/>
          </w:tcPr>
          <w:p w14:paraId="017DDA2A" w14:textId="77777777" w:rsidR="0000505D" w:rsidRPr="00F216DA" w:rsidRDefault="0000505D" w:rsidP="0035180D">
            <w:pPr>
              <w:jc w:val="center"/>
            </w:pPr>
            <w:r w:rsidRPr="00F216DA">
              <w:t>0</w:t>
            </w:r>
          </w:p>
        </w:tc>
        <w:tc>
          <w:tcPr>
            <w:tcW w:w="630" w:type="dxa"/>
          </w:tcPr>
          <w:p w14:paraId="54273B73" w14:textId="77777777" w:rsidR="0000505D" w:rsidRPr="00F216DA" w:rsidRDefault="0000505D" w:rsidP="0035180D">
            <w:pPr>
              <w:jc w:val="center"/>
            </w:pPr>
            <w:r w:rsidRPr="00F216DA">
              <w:t>1</w:t>
            </w:r>
          </w:p>
        </w:tc>
        <w:tc>
          <w:tcPr>
            <w:tcW w:w="630" w:type="dxa"/>
          </w:tcPr>
          <w:p w14:paraId="00207B7B" w14:textId="77777777" w:rsidR="0000505D" w:rsidRPr="00F216DA" w:rsidRDefault="0000505D" w:rsidP="0035180D">
            <w:pPr>
              <w:jc w:val="center"/>
            </w:pPr>
            <w:r w:rsidRPr="00F216DA">
              <w:t>0</w:t>
            </w:r>
          </w:p>
        </w:tc>
        <w:tc>
          <w:tcPr>
            <w:tcW w:w="1757" w:type="dxa"/>
          </w:tcPr>
          <w:p w14:paraId="792DCE4F" w14:textId="77777777" w:rsidR="0000505D" w:rsidRPr="00F216DA" w:rsidRDefault="0000505D" w:rsidP="0035180D">
            <w:pPr>
              <w:jc w:val="center"/>
            </w:pPr>
            <w:r w:rsidRPr="00F216DA">
              <w:t>22</w:t>
            </w:r>
          </w:p>
        </w:tc>
      </w:tr>
      <w:tr w:rsidR="0000505D" w:rsidRPr="00F216DA" w14:paraId="4864166E" w14:textId="77777777" w:rsidTr="0035180D">
        <w:trPr>
          <w:jc w:val="center"/>
        </w:trPr>
        <w:tc>
          <w:tcPr>
            <w:tcW w:w="630" w:type="dxa"/>
          </w:tcPr>
          <w:p w14:paraId="4A5C619B" w14:textId="77777777" w:rsidR="0000505D" w:rsidRPr="00F216DA" w:rsidRDefault="0000505D" w:rsidP="0035180D">
            <w:pPr>
              <w:jc w:val="center"/>
            </w:pPr>
            <w:r w:rsidRPr="00F216DA">
              <w:t>1</w:t>
            </w:r>
          </w:p>
        </w:tc>
        <w:tc>
          <w:tcPr>
            <w:tcW w:w="630" w:type="dxa"/>
          </w:tcPr>
          <w:p w14:paraId="551958F0" w14:textId="77777777" w:rsidR="0000505D" w:rsidRPr="00F216DA" w:rsidRDefault="0000505D" w:rsidP="0035180D">
            <w:pPr>
              <w:jc w:val="center"/>
            </w:pPr>
            <w:r w:rsidRPr="00F216DA">
              <w:t>0</w:t>
            </w:r>
          </w:p>
        </w:tc>
        <w:tc>
          <w:tcPr>
            <w:tcW w:w="630" w:type="dxa"/>
          </w:tcPr>
          <w:p w14:paraId="4875E307" w14:textId="77777777" w:rsidR="0000505D" w:rsidRPr="00F216DA" w:rsidRDefault="0000505D" w:rsidP="0035180D">
            <w:pPr>
              <w:jc w:val="center"/>
            </w:pPr>
            <w:r w:rsidRPr="00F216DA">
              <w:t>0</w:t>
            </w:r>
          </w:p>
        </w:tc>
        <w:tc>
          <w:tcPr>
            <w:tcW w:w="1757" w:type="dxa"/>
          </w:tcPr>
          <w:p w14:paraId="6D935656" w14:textId="77777777" w:rsidR="0000505D" w:rsidRPr="00F216DA" w:rsidRDefault="0000505D" w:rsidP="0035180D">
            <w:pPr>
              <w:jc w:val="center"/>
            </w:pPr>
            <w:r w:rsidRPr="00F216DA">
              <w:t>21</w:t>
            </w:r>
          </w:p>
        </w:tc>
      </w:tr>
      <w:tr w:rsidR="0000505D" w:rsidRPr="00F216DA" w14:paraId="0565183F" w14:textId="77777777" w:rsidTr="0035180D">
        <w:trPr>
          <w:jc w:val="center"/>
        </w:trPr>
        <w:tc>
          <w:tcPr>
            <w:tcW w:w="630" w:type="dxa"/>
          </w:tcPr>
          <w:p w14:paraId="42BD5719" w14:textId="77777777" w:rsidR="0000505D" w:rsidRPr="00F216DA" w:rsidRDefault="0000505D" w:rsidP="0035180D">
            <w:pPr>
              <w:jc w:val="center"/>
            </w:pPr>
            <w:r w:rsidRPr="00F216DA">
              <w:t>0</w:t>
            </w:r>
          </w:p>
        </w:tc>
        <w:tc>
          <w:tcPr>
            <w:tcW w:w="630" w:type="dxa"/>
          </w:tcPr>
          <w:p w14:paraId="74C32B74" w14:textId="77777777" w:rsidR="0000505D" w:rsidRPr="00F216DA" w:rsidRDefault="0000505D" w:rsidP="0035180D">
            <w:pPr>
              <w:jc w:val="center"/>
            </w:pPr>
            <w:r w:rsidRPr="00F216DA">
              <w:t>0</w:t>
            </w:r>
          </w:p>
        </w:tc>
        <w:tc>
          <w:tcPr>
            <w:tcW w:w="630" w:type="dxa"/>
          </w:tcPr>
          <w:p w14:paraId="7E66E504" w14:textId="77777777" w:rsidR="0000505D" w:rsidRPr="00F216DA" w:rsidRDefault="0000505D" w:rsidP="0035180D">
            <w:pPr>
              <w:jc w:val="center"/>
            </w:pPr>
            <w:r w:rsidRPr="00F216DA">
              <w:t>0</w:t>
            </w:r>
          </w:p>
        </w:tc>
        <w:tc>
          <w:tcPr>
            <w:tcW w:w="1757" w:type="dxa"/>
          </w:tcPr>
          <w:p w14:paraId="4C6CCF9A" w14:textId="77777777" w:rsidR="0000505D" w:rsidRPr="00F216DA" w:rsidRDefault="0000505D" w:rsidP="0035180D">
            <w:pPr>
              <w:jc w:val="center"/>
            </w:pPr>
            <w:r w:rsidRPr="00F216DA">
              <w:t>20</w:t>
            </w:r>
          </w:p>
        </w:tc>
      </w:tr>
    </w:tbl>
    <w:p w14:paraId="54A5992D" w14:textId="77777777" w:rsidR="008A47FC" w:rsidRDefault="0000505D" w:rsidP="008A47FC">
      <w:r>
        <w:t> </w:t>
      </w:r>
    </w:p>
    <w:p w14:paraId="454707B0" w14:textId="51143F2E" w:rsidR="003B7B39" w:rsidRDefault="003B7B39" w:rsidP="008A47FC">
      <w:r>
        <w:t xml:space="preserve">We used the HEX Address </w:t>
      </w:r>
      <w:r w:rsidR="00DE3BD8">
        <w:t>0x</w:t>
      </w:r>
      <w:r>
        <w:t xml:space="preserve">27 in the example </w:t>
      </w:r>
      <w:r w:rsidR="00DE3BD8">
        <w:t xml:space="preserve">definition </w:t>
      </w:r>
      <w:r>
        <w:t>be</w:t>
      </w:r>
      <w:r w:rsidR="00CA57F8">
        <w:t>low.</w:t>
      </w:r>
    </w:p>
    <w:p w14:paraId="72EF22FD" w14:textId="77777777" w:rsidR="003B7B39" w:rsidRDefault="003B7B39" w:rsidP="008A47FC"/>
    <w:p w14:paraId="3B470A06" w14:textId="26242B80" w:rsidR="008A47FC" w:rsidRDefault="008A47FC" w:rsidP="00B6457D">
      <w:pPr>
        <w:pStyle w:val="Heading3"/>
      </w:pPr>
      <w:bookmarkStart w:id="13" w:name="_Toc149743779"/>
      <w:r>
        <w:t xml:space="preserve">Define the </w:t>
      </w:r>
      <w:r>
        <w:t>LCD</w:t>
      </w:r>
      <w:bookmarkEnd w:id="13"/>
    </w:p>
    <w:p w14:paraId="2F585A61" w14:textId="77777777" w:rsidR="008A47FC" w:rsidRDefault="008A47FC" w:rsidP="008A47FC">
      <w:pPr>
        <w:jc w:val="left"/>
        <w:rPr>
          <w:lang w:val="en-US"/>
        </w:rPr>
      </w:pPr>
    </w:p>
    <w:p w14:paraId="6B8FF8AD" w14:textId="77777777" w:rsidR="008A47FC" w:rsidRDefault="008A47FC" w:rsidP="008A47FC">
      <w:pPr>
        <w:jc w:val="left"/>
        <w:rPr>
          <w:lang w:val="en-US"/>
        </w:rPr>
      </w:pPr>
      <w:r>
        <w:rPr>
          <w:lang w:val="en-US"/>
        </w:rPr>
        <w:t>In the code you will need to add the following:</w:t>
      </w:r>
    </w:p>
    <w:p w14:paraId="503D6647" w14:textId="77777777" w:rsidR="00ED3127" w:rsidRDefault="00ED3127" w:rsidP="008A47FC">
      <w:pPr>
        <w:jc w:val="left"/>
        <w:rPr>
          <w:lang w:val="en-US"/>
        </w:rPr>
      </w:pPr>
    </w:p>
    <w:p w14:paraId="5E4E510E" w14:textId="62FAA6D0" w:rsidR="00ED3127" w:rsidRDefault="00ED3127" w:rsidP="00ED3127">
      <w:pPr>
        <w:jc w:val="center"/>
        <w:rPr>
          <w:lang w:val="en-US"/>
        </w:rPr>
      </w:pPr>
      <w:r w:rsidRPr="00ED3127">
        <w:rPr>
          <w:lang w:val="en-US"/>
        </w:rPr>
        <w:drawing>
          <wp:inline distT="0" distB="0" distL="0" distR="0" wp14:anchorId="44DE5666" wp14:editId="659933ED">
            <wp:extent cx="4074393" cy="433350"/>
            <wp:effectExtent l="0" t="0" r="2540" b="5080"/>
            <wp:docPr id="4149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25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4966" cy="4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2FE6" w14:textId="77777777" w:rsidR="00ED3127" w:rsidRDefault="00ED3127" w:rsidP="008A47FC">
      <w:pPr>
        <w:jc w:val="left"/>
        <w:rPr>
          <w:lang w:val="en-US"/>
        </w:rPr>
      </w:pPr>
    </w:p>
    <w:p w14:paraId="6C579425" w14:textId="77777777" w:rsidR="00632EC3" w:rsidRDefault="00632EC3" w:rsidP="00B6457D">
      <w:pPr>
        <w:pStyle w:val="Heading3"/>
      </w:pPr>
      <w:bookmarkStart w:id="14" w:name="_Toc149743780"/>
      <w:proofErr w:type="gramStart"/>
      <w:r>
        <w:t>Setup(</w:t>
      </w:r>
      <w:proofErr w:type="gramEnd"/>
      <w:r>
        <w:t>)</w:t>
      </w:r>
      <w:bookmarkEnd w:id="14"/>
    </w:p>
    <w:p w14:paraId="47931971" w14:textId="06AD3621" w:rsidR="00632EC3" w:rsidRDefault="00632EC3" w:rsidP="008A47FC">
      <w:pPr>
        <w:jc w:val="left"/>
        <w:rPr>
          <w:lang w:val="en-US"/>
        </w:rPr>
      </w:pPr>
      <w:proofErr w:type="spellStart"/>
      <w:r>
        <w:rPr>
          <w:lang w:val="en-US"/>
        </w:rPr>
        <w:t>Initialise</w:t>
      </w:r>
      <w:proofErr w:type="spellEnd"/>
      <w:r>
        <w:rPr>
          <w:lang w:val="en-US"/>
        </w:rPr>
        <w:t xml:space="preserve"> the LCD as follows in the setup section</w:t>
      </w:r>
      <w:r w:rsidR="0051503D">
        <w:rPr>
          <w:lang w:val="en-US"/>
        </w:rPr>
        <w:t>.</w:t>
      </w:r>
    </w:p>
    <w:p w14:paraId="354DA993" w14:textId="77777777" w:rsidR="0051503D" w:rsidRDefault="0051503D" w:rsidP="008A47FC">
      <w:pPr>
        <w:jc w:val="left"/>
        <w:rPr>
          <w:lang w:val="en-US"/>
        </w:rPr>
      </w:pPr>
    </w:p>
    <w:p w14:paraId="7AD6FBE3" w14:textId="375A815C" w:rsidR="0051503D" w:rsidRDefault="00632EC3" w:rsidP="0051503D">
      <w:pPr>
        <w:jc w:val="center"/>
        <w:rPr>
          <w:lang w:val="en-US"/>
        </w:rPr>
      </w:pPr>
      <w:r w:rsidRPr="00632EC3">
        <w:rPr>
          <w:lang w:val="en-US"/>
        </w:rPr>
        <w:drawing>
          <wp:inline distT="0" distB="0" distL="0" distR="0" wp14:anchorId="4A3E2490" wp14:editId="0354998D">
            <wp:extent cx="2263191" cy="309588"/>
            <wp:effectExtent l="0" t="0" r="3810" b="0"/>
            <wp:docPr id="123870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036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0130" cy="31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375B" w14:textId="77777777" w:rsidR="00632EC3" w:rsidRDefault="00632EC3" w:rsidP="008A47FC">
      <w:pPr>
        <w:jc w:val="left"/>
        <w:rPr>
          <w:lang w:val="en-US"/>
        </w:rPr>
      </w:pPr>
    </w:p>
    <w:p w14:paraId="2384336B" w14:textId="77777777" w:rsidR="00632EC3" w:rsidRDefault="00632EC3" w:rsidP="00B6457D">
      <w:pPr>
        <w:pStyle w:val="Heading3"/>
      </w:pPr>
      <w:bookmarkStart w:id="15" w:name="_Toc149743781"/>
      <w:proofErr w:type="gramStart"/>
      <w:r>
        <w:t>Loop(</w:t>
      </w:r>
      <w:proofErr w:type="gramEnd"/>
      <w:r>
        <w:t>)</w:t>
      </w:r>
      <w:bookmarkEnd w:id="15"/>
    </w:p>
    <w:p w14:paraId="086709A4" w14:textId="1D8B5554" w:rsidR="00024BC6" w:rsidRDefault="00024BC6" w:rsidP="00024BC6">
      <w:pPr>
        <w:pStyle w:val="NormalWeb"/>
        <w:jc w:val="left"/>
      </w:pPr>
      <w:r>
        <w:t>Anywhere in the loop that you want text to be written to the screen you can do the following. There are many variations of this that you may choose.</w:t>
      </w:r>
    </w:p>
    <w:p w14:paraId="125FDF70" w14:textId="3F61076F" w:rsidR="0000505D" w:rsidRDefault="00865C8C" w:rsidP="00865C8C">
      <w:pPr>
        <w:pStyle w:val="NormalWeb"/>
        <w:jc w:val="center"/>
      </w:pPr>
      <w:r w:rsidRPr="00865C8C">
        <w:drawing>
          <wp:inline distT="0" distB="0" distL="0" distR="0" wp14:anchorId="2A2AC13D" wp14:editId="4CB2E52C">
            <wp:extent cx="2569673" cy="278640"/>
            <wp:effectExtent l="0" t="0" r="2540" b="7620"/>
            <wp:docPr id="179748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805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1528" cy="2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2D2F" w14:textId="5104EF32" w:rsidR="006962A4" w:rsidRDefault="00493291" w:rsidP="0000505D">
      <w:pPr>
        <w:pStyle w:val="NormalWeb"/>
      </w:pPr>
      <w:r>
        <w:t>We have created two function to handle the clearing and writing to the screen</w:t>
      </w:r>
      <w:r w:rsidR="00404456">
        <w:t>. This keeps our code neater. You may choose to do it differently.</w:t>
      </w:r>
    </w:p>
    <w:p w14:paraId="24BA3E7E" w14:textId="332493D7" w:rsidR="006962A4" w:rsidRDefault="006962A4" w:rsidP="00493291">
      <w:pPr>
        <w:pStyle w:val="NormalWeb"/>
        <w:jc w:val="center"/>
      </w:pPr>
      <w:r w:rsidRPr="006962A4">
        <w:drawing>
          <wp:inline distT="0" distB="0" distL="0" distR="0" wp14:anchorId="1D486252" wp14:editId="5CD1B107">
            <wp:extent cx="2749369" cy="1494380"/>
            <wp:effectExtent l="0" t="0" r="0" b="0"/>
            <wp:docPr id="68174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421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9963" cy="150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C07B" w14:textId="77777777" w:rsidR="00970133" w:rsidRDefault="00970133">
      <w:pPr>
        <w:jc w:val="left"/>
        <w:rPr>
          <w:lang w:val="en-US"/>
        </w:rPr>
      </w:pPr>
    </w:p>
    <w:p w14:paraId="2325E1F4" w14:textId="77777777" w:rsidR="00970133" w:rsidRDefault="00970133">
      <w:pPr>
        <w:jc w:val="left"/>
        <w:rPr>
          <w:lang w:val="en-US"/>
        </w:rPr>
      </w:pPr>
    </w:p>
    <w:p w14:paraId="3FCC1550" w14:textId="77777777" w:rsidR="00970133" w:rsidRDefault="00970133">
      <w:pPr>
        <w:jc w:val="left"/>
        <w:rPr>
          <w:lang w:val="en-US"/>
        </w:rPr>
      </w:pPr>
    </w:p>
    <w:p w14:paraId="1237D943" w14:textId="77777777" w:rsidR="00970133" w:rsidRDefault="00970133">
      <w:pPr>
        <w:jc w:val="left"/>
        <w:rPr>
          <w:lang w:val="en-US"/>
        </w:rPr>
      </w:pPr>
    </w:p>
    <w:p w14:paraId="26922301" w14:textId="135A81F2" w:rsidR="00A22ACE" w:rsidRDefault="00A22AC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04A3A11" w14:textId="77777777" w:rsidR="00A22ACE" w:rsidRDefault="00A22ACE" w:rsidP="00B6457D">
      <w:pPr>
        <w:pStyle w:val="Heading2"/>
      </w:pPr>
      <w:bookmarkStart w:id="16" w:name="_Toc149743782"/>
      <w:r>
        <w:lastRenderedPageBreak/>
        <w:t>Keyboard</w:t>
      </w:r>
      <w:bookmarkEnd w:id="16"/>
    </w:p>
    <w:p w14:paraId="67EE0B00" w14:textId="042C1F79" w:rsidR="00007558" w:rsidRDefault="00007558" w:rsidP="00B6457D">
      <w:pPr>
        <w:pStyle w:val="Heading3"/>
      </w:pPr>
      <w:bookmarkStart w:id="17" w:name="_Toc149743783"/>
      <w:r>
        <w:t>Library</w:t>
      </w:r>
      <w:bookmarkEnd w:id="17"/>
    </w:p>
    <w:p w14:paraId="20E3DCAD" w14:textId="73DE1309" w:rsidR="00A22ACE" w:rsidRDefault="00007558" w:rsidP="00007558">
      <w:pPr>
        <w:rPr>
          <w:lang w:val="en-US"/>
        </w:rPr>
      </w:pPr>
      <w:r>
        <w:rPr>
          <w:lang w:val="en-US"/>
        </w:rPr>
        <w:t>We will be using the library as shown below:</w:t>
      </w:r>
    </w:p>
    <w:p w14:paraId="500984B4" w14:textId="77777777" w:rsidR="00007558" w:rsidRDefault="00007558" w:rsidP="00007558">
      <w:pPr>
        <w:rPr>
          <w:lang w:val="en-US"/>
        </w:rPr>
      </w:pPr>
    </w:p>
    <w:p w14:paraId="68C14972" w14:textId="4621125B" w:rsidR="00A22ACE" w:rsidRDefault="00693612" w:rsidP="00634F39">
      <w:pPr>
        <w:jc w:val="center"/>
        <w:rPr>
          <w:lang w:val="en-US"/>
        </w:rPr>
      </w:pPr>
      <w:r w:rsidRPr="00693612">
        <w:rPr>
          <w:lang w:val="en-US"/>
        </w:rPr>
        <w:drawing>
          <wp:inline distT="0" distB="0" distL="0" distR="0" wp14:anchorId="7DCA156E" wp14:editId="6376FCBC">
            <wp:extent cx="4212486" cy="821402"/>
            <wp:effectExtent l="0" t="0" r="0" b="0"/>
            <wp:docPr id="16438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75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2469" cy="8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B357" w14:textId="77777777" w:rsidR="00A22ACE" w:rsidRDefault="00A22ACE">
      <w:pPr>
        <w:jc w:val="left"/>
        <w:rPr>
          <w:lang w:val="en-US"/>
        </w:rPr>
      </w:pPr>
    </w:p>
    <w:p w14:paraId="35602214" w14:textId="7A4277F7" w:rsidR="002A3ED4" w:rsidRDefault="002A3ED4">
      <w:pPr>
        <w:jc w:val="left"/>
        <w:rPr>
          <w:lang w:val="en-US"/>
        </w:rPr>
      </w:pPr>
      <w:r>
        <w:rPr>
          <w:lang w:val="en-US"/>
        </w:rPr>
        <w:t>Remember to add this to the code as follows</w:t>
      </w:r>
      <w:r w:rsidR="00634F39">
        <w:rPr>
          <w:lang w:val="en-US"/>
        </w:rPr>
        <w:t>:</w:t>
      </w:r>
    </w:p>
    <w:p w14:paraId="1A77B69F" w14:textId="2608BC43" w:rsidR="002A3ED4" w:rsidRDefault="002A3ED4" w:rsidP="00634F39">
      <w:pPr>
        <w:jc w:val="center"/>
        <w:rPr>
          <w:lang w:val="en-US"/>
        </w:rPr>
      </w:pPr>
      <w:r w:rsidRPr="002A3ED4">
        <w:rPr>
          <w:lang w:val="en-US"/>
        </w:rPr>
        <w:drawing>
          <wp:inline distT="0" distB="0" distL="0" distR="0" wp14:anchorId="382B15E1" wp14:editId="6E2AB3A0">
            <wp:extent cx="1780281" cy="477189"/>
            <wp:effectExtent l="0" t="0" r="0" b="0"/>
            <wp:docPr id="166509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988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3061" cy="4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C8F4" w14:textId="77777777" w:rsidR="002A3ED4" w:rsidRDefault="002A3ED4">
      <w:pPr>
        <w:jc w:val="left"/>
        <w:rPr>
          <w:lang w:val="en-US"/>
        </w:rPr>
      </w:pPr>
    </w:p>
    <w:p w14:paraId="2779DB8A" w14:textId="63F8C5A3" w:rsidR="00007558" w:rsidRDefault="00FE7099" w:rsidP="00B6457D">
      <w:pPr>
        <w:pStyle w:val="Heading3"/>
      </w:pPr>
      <w:bookmarkStart w:id="18" w:name="_Toc149743784"/>
      <w:r>
        <w:t>Keypad pinouts</w:t>
      </w:r>
      <w:bookmarkEnd w:id="18"/>
    </w:p>
    <w:p w14:paraId="074FD937" w14:textId="104822F1" w:rsidR="00007558" w:rsidRDefault="00FE7099">
      <w:pPr>
        <w:jc w:val="left"/>
        <w:rPr>
          <w:lang w:val="en-US"/>
        </w:rPr>
      </w:pPr>
      <w:r>
        <w:rPr>
          <w:lang w:val="en-US"/>
        </w:rPr>
        <w:t>We are using the keypad as shown below with its respective pinouts:</w:t>
      </w:r>
    </w:p>
    <w:p w14:paraId="2324822C" w14:textId="77777777" w:rsidR="00007558" w:rsidRDefault="00007558">
      <w:pPr>
        <w:jc w:val="left"/>
        <w:rPr>
          <w:lang w:val="en-US"/>
        </w:rPr>
      </w:pPr>
    </w:p>
    <w:p w14:paraId="059FAB85" w14:textId="77777777" w:rsidR="00634F39" w:rsidRDefault="00C70004" w:rsidP="00DC577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BA31DD" wp14:editId="66F95C20">
            <wp:extent cx="2161241" cy="2433894"/>
            <wp:effectExtent l="0" t="0" r="0" b="5080"/>
            <wp:docPr id="18424103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608" cy="247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759A" w14:textId="77777777" w:rsidR="00634F39" w:rsidRDefault="00634F39" w:rsidP="00DC5777">
      <w:pPr>
        <w:jc w:val="center"/>
        <w:rPr>
          <w:lang w:val="en-US"/>
        </w:rPr>
      </w:pPr>
    </w:p>
    <w:p w14:paraId="229FD531" w14:textId="6C9CB44F" w:rsidR="000C5931" w:rsidRDefault="000C5931" w:rsidP="00B6457D">
      <w:pPr>
        <w:pStyle w:val="Heading3"/>
      </w:pPr>
      <w:bookmarkStart w:id="19" w:name="_Toc149743785"/>
      <w:r>
        <w:t>Define the keyboard</w:t>
      </w:r>
      <w:bookmarkEnd w:id="19"/>
    </w:p>
    <w:p w14:paraId="0D3A9C54" w14:textId="77777777" w:rsidR="000C5931" w:rsidRDefault="000C5931" w:rsidP="00634F39">
      <w:pPr>
        <w:jc w:val="left"/>
        <w:rPr>
          <w:lang w:val="en-US"/>
        </w:rPr>
      </w:pPr>
    </w:p>
    <w:p w14:paraId="610F12E7" w14:textId="77777777" w:rsidR="000C5931" w:rsidRDefault="000C5931" w:rsidP="00634F39">
      <w:pPr>
        <w:jc w:val="left"/>
        <w:rPr>
          <w:lang w:val="en-US"/>
        </w:rPr>
      </w:pPr>
      <w:r>
        <w:rPr>
          <w:lang w:val="en-US"/>
        </w:rPr>
        <w:t>In the code you will need to add the following:</w:t>
      </w:r>
    </w:p>
    <w:p w14:paraId="60975574" w14:textId="1A550295" w:rsidR="003671D6" w:rsidRDefault="003671D6" w:rsidP="00634F39">
      <w:pPr>
        <w:jc w:val="left"/>
        <w:rPr>
          <w:lang w:val="en-US"/>
        </w:rPr>
      </w:pPr>
    </w:p>
    <w:p w14:paraId="74800C58" w14:textId="77777777" w:rsidR="00245131" w:rsidRDefault="00245131" w:rsidP="00634F39">
      <w:pPr>
        <w:jc w:val="left"/>
        <w:rPr>
          <w:lang w:val="en-US"/>
        </w:rPr>
      </w:pPr>
    </w:p>
    <w:p w14:paraId="7FA57510" w14:textId="29CAA6F7" w:rsidR="00245131" w:rsidRDefault="001D1B6B" w:rsidP="00245131">
      <w:pPr>
        <w:jc w:val="center"/>
        <w:rPr>
          <w:lang w:val="en-US"/>
        </w:rPr>
      </w:pPr>
      <w:r w:rsidRPr="001D1B6B">
        <w:rPr>
          <w:lang w:val="en-US"/>
        </w:rPr>
        <w:drawing>
          <wp:inline distT="0" distB="0" distL="0" distR="0" wp14:anchorId="18EE59A0" wp14:editId="7022446A">
            <wp:extent cx="3630256" cy="1589092"/>
            <wp:effectExtent l="0" t="0" r="8890" b="0"/>
            <wp:docPr id="185672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44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7331" cy="15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655F" w14:textId="77777777" w:rsidR="001D1B6B" w:rsidRDefault="001D1B6B" w:rsidP="00245131">
      <w:pPr>
        <w:jc w:val="center"/>
        <w:rPr>
          <w:lang w:val="en-US"/>
        </w:rPr>
      </w:pPr>
    </w:p>
    <w:p w14:paraId="2DCC7C26" w14:textId="77777777" w:rsidR="000330F0" w:rsidRDefault="000330F0" w:rsidP="00B6457D">
      <w:pPr>
        <w:pStyle w:val="Heading3"/>
      </w:pPr>
      <w:bookmarkStart w:id="20" w:name="_Toc149743786"/>
      <w:proofErr w:type="gramStart"/>
      <w:r>
        <w:t>Setup(</w:t>
      </w:r>
      <w:proofErr w:type="gramEnd"/>
      <w:r>
        <w:t>)</w:t>
      </w:r>
      <w:bookmarkEnd w:id="20"/>
    </w:p>
    <w:p w14:paraId="32AF9B82" w14:textId="13FC2834" w:rsidR="000330F0" w:rsidRDefault="000330F0">
      <w:pPr>
        <w:jc w:val="left"/>
      </w:pPr>
      <w:r>
        <w:t xml:space="preserve">Initialise the RS232 </w:t>
      </w:r>
      <w:r w:rsidR="004117CF">
        <w:t>as we use this to grab the data</w:t>
      </w:r>
    </w:p>
    <w:p w14:paraId="6F0C581D" w14:textId="77777777" w:rsidR="004117CF" w:rsidRDefault="000330F0" w:rsidP="004117CF">
      <w:pPr>
        <w:jc w:val="center"/>
      </w:pPr>
      <w:r w:rsidRPr="000330F0">
        <w:lastRenderedPageBreak/>
        <w:drawing>
          <wp:inline distT="0" distB="0" distL="0" distR="0" wp14:anchorId="33C54953" wp14:editId="25155884">
            <wp:extent cx="3600917" cy="373129"/>
            <wp:effectExtent l="0" t="0" r="0" b="8255"/>
            <wp:docPr id="211373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345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1527" cy="3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F10F" w14:textId="77777777" w:rsidR="004117CF" w:rsidRDefault="004117CF" w:rsidP="004117CF">
      <w:pPr>
        <w:jc w:val="center"/>
      </w:pPr>
    </w:p>
    <w:p w14:paraId="1C07314E" w14:textId="77777777" w:rsidR="000B1031" w:rsidRDefault="004117CF" w:rsidP="00B6457D">
      <w:pPr>
        <w:pStyle w:val="Heading3"/>
      </w:pPr>
      <w:bookmarkStart w:id="21" w:name="_Toc149743787"/>
      <w:proofErr w:type="gramStart"/>
      <w:r>
        <w:t>Loop(</w:t>
      </w:r>
      <w:proofErr w:type="gramEnd"/>
      <w:r>
        <w:t>)</w:t>
      </w:r>
      <w:bookmarkEnd w:id="21"/>
    </w:p>
    <w:p w14:paraId="720AE78B" w14:textId="12F7756D" w:rsidR="000B1031" w:rsidRDefault="000B1031" w:rsidP="004117CF">
      <w:pPr>
        <w:jc w:val="left"/>
      </w:pPr>
      <w:r>
        <w:t>Add the following</w:t>
      </w:r>
      <w:r w:rsidR="008C2E40">
        <w:t xml:space="preserve">, note that in the </w:t>
      </w:r>
      <w:r w:rsidR="003A2F93">
        <w:t>if (key) you need to add the code you need, here you see what our code uses</w:t>
      </w:r>
      <w:r w:rsidR="008C2E40">
        <w:t>:</w:t>
      </w:r>
    </w:p>
    <w:p w14:paraId="67C578A8" w14:textId="4544A382" w:rsidR="000B1031" w:rsidRDefault="000B1031" w:rsidP="000B1031">
      <w:pPr>
        <w:jc w:val="center"/>
      </w:pPr>
      <w:r w:rsidRPr="000B1031">
        <w:drawing>
          <wp:inline distT="0" distB="0" distL="0" distR="0" wp14:anchorId="75419A00" wp14:editId="62F4F403">
            <wp:extent cx="2881555" cy="816698"/>
            <wp:effectExtent l="0" t="0" r="0" b="2540"/>
            <wp:docPr id="39710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029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5085" cy="83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C50E" w14:textId="2761A361" w:rsidR="00245131" w:rsidRDefault="00245131" w:rsidP="004117CF">
      <w:pPr>
        <w:jc w:val="left"/>
        <w:rPr>
          <w:rFonts w:ascii="Gill Sans MT" w:hAnsi="Gill Sans MT"/>
          <w:b/>
          <w:kern w:val="28"/>
          <w:sz w:val="28"/>
          <w:lang w:val="en-US"/>
        </w:rPr>
      </w:pPr>
      <w:r>
        <w:br w:type="page"/>
      </w:r>
    </w:p>
    <w:p w14:paraId="2DACAA99" w14:textId="013D1F27" w:rsidR="00ED4333" w:rsidRDefault="001247A6" w:rsidP="001247A6">
      <w:pPr>
        <w:pStyle w:val="Heading1"/>
      </w:pPr>
      <w:bookmarkStart w:id="22" w:name="_Toc149743788"/>
      <w:r>
        <w:lastRenderedPageBreak/>
        <w:t>Appendix A – Find I</w:t>
      </w:r>
      <w:r w:rsidRPr="00A26D66">
        <w:rPr>
          <w:vertAlign w:val="superscript"/>
        </w:rPr>
        <w:t>2</w:t>
      </w:r>
      <w:r>
        <w:t>C addresses</w:t>
      </w:r>
      <w:bookmarkEnd w:id="22"/>
    </w:p>
    <w:p w14:paraId="57E30C76" w14:textId="3C61F86A" w:rsidR="003671D6" w:rsidRDefault="003671D6" w:rsidP="00ED4333">
      <w:pPr>
        <w:rPr>
          <w:lang w:val="en-US"/>
        </w:rPr>
      </w:pPr>
    </w:p>
    <w:p w14:paraId="4EB300D1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#include &lt;</w:t>
      </w:r>
      <w:proofErr w:type="spellStart"/>
      <w:r w:rsidRPr="003671D6">
        <w:rPr>
          <w:rFonts w:ascii="Courier New" w:hAnsi="Courier New" w:cs="Courier New"/>
          <w:color w:val="D35400"/>
          <w:sz w:val="20"/>
          <w:szCs w:val="20"/>
        </w:rPr>
        <w:t>Wire</w:t>
      </w:r>
      <w:r w:rsidRPr="003671D6">
        <w:rPr>
          <w:rFonts w:ascii="Courier New" w:hAnsi="Courier New" w:cs="Courier New"/>
          <w:sz w:val="20"/>
          <w:szCs w:val="20"/>
        </w:rPr>
        <w:t>.h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>&gt;</w:t>
      </w:r>
    </w:p>
    <w:p w14:paraId="4433368E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</w:p>
    <w:p w14:paraId="7BC0BD40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color w:val="00979C"/>
          <w:sz w:val="20"/>
          <w:szCs w:val="20"/>
        </w:rPr>
        <w:t>void</w:t>
      </w:r>
      <w:r w:rsidRPr="003671D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3671D6">
        <w:rPr>
          <w:rFonts w:ascii="Courier New" w:hAnsi="Courier New" w:cs="Courier New"/>
          <w:color w:val="5E6D03"/>
          <w:sz w:val="20"/>
          <w:szCs w:val="20"/>
        </w:rPr>
        <w:t>setup</w:t>
      </w:r>
      <w:r w:rsidRPr="003671D6">
        <w:rPr>
          <w:rFonts w:ascii="Courier New" w:hAnsi="Courier New" w:cs="Courier New"/>
          <w:sz w:val="20"/>
          <w:szCs w:val="20"/>
        </w:rPr>
        <w:t>(</w:t>
      </w:r>
      <w:proofErr w:type="gramEnd"/>
      <w:r w:rsidRPr="003671D6">
        <w:rPr>
          <w:rFonts w:ascii="Courier New" w:hAnsi="Courier New" w:cs="Courier New"/>
          <w:sz w:val="20"/>
          <w:szCs w:val="20"/>
        </w:rPr>
        <w:t>) {</w:t>
      </w:r>
    </w:p>
    <w:p w14:paraId="2C292E06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</w:t>
      </w:r>
      <w:proofErr w:type="spellStart"/>
      <w:r w:rsidRPr="003671D6">
        <w:rPr>
          <w:rFonts w:ascii="Courier New" w:hAnsi="Courier New" w:cs="Courier New"/>
          <w:b/>
          <w:bCs/>
          <w:color w:val="D35400"/>
          <w:sz w:val="20"/>
          <w:szCs w:val="20"/>
        </w:rPr>
        <w:t>Serial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begin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(115200);</w:t>
      </w:r>
    </w:p>
    <w:p w14:paraId="42D753B4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</w:p>
    <w:p w14:paraId="59B2EAB8" w14:textId="28688D46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</w:t>
      </w:r>
      <w:r w:rsidRPr="003671D6">
        <w:rPr>
          <w:rFonts w:ascii="Courier New" w:hAnsi="Courier New" w:cs="Courier New"/>
          <w:color w:val="434F54"/>
          <w:sz w:val="20"/>
          <w:szCs w:val="20"/>
        </w:rPr>
        <w:t>// wait for serial port to connect</w:t>
      </w:r>
    </w:p>
    <w:p w14:paraId="3FE375E0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</w:t>
      </w:r>
      <w:r w:rsidRPr="003671D6">
        <w:rPr>
          <w:rFonts w:ascii="Courier New" w:hAnsi="Courier New" w:cs="Courier New"/>
          <w:color w:val="5E6D03"/>
          <w:sz w:val="20"/>
          <w:szCs w:val="20"/>
        </w:rPr>
        <w:t>while</w:t>
      </w:r>
      <w:r w:rsidRPr="003671D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3671D6">
        <w:rPr>
          <w:rFonts w:ascii="Courier New" w:hAnsi="Courier New" w:cs="Courier New"/>
          <w:sz w:val="20"/>
          <w:szCs w:val="20"/>
        </w:rPr>
        <w:t>(!</w:t>
      </w:r>
      <w:r w:rsidRPr="003671D6">
        <w:rPr>
          <w:rFonts w:ascii="Courier New" w:hAnsi="Courier New" w:cs="Courier New"/>
          <w:b/>
          <w:bCs/>
          <w:color w:val="D35400"/>
          <w:sz w:val="20"/>
          <w:szCs w:val="20"/>
        </w:rPr>
        <w:t>Serial</w:t>
      </w:r>
      <w:proofErr w:type="gramEnd"/>
      <w:r w:rsidRPr="003671D6">
        <w:rPr>
          <w:rFonts w:ascii="Courier New" w:hAnsi="Courier New" w:cs="Courier New"/>
          <w:sz w:val="20"/>
          <w:szCs w:val="20"/>
        </w:rPr>
        <w:t xml:space="preserve">) </w:t>
      </w:r>
    </w:p>
    <w:p w14:paraId="142DF4D5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  {</w:t>
      </w:r>
    </w:p>
    <w:p w14:paraId="42165CC8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  }</w:t>
      </w:r>
    </w:p>
    <w:p w14:paraId="6EF2307B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</w:p>
    <w:p w14:paraId="5C3AD7FE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</w:t>
      </w:r>
      <w:proofErr w:type="spellStart"/>
      <w:r w:rsidRPr="003671D6">
        <w:rPr>
          <w:rFonts w:ascii="Courier New" w:hAnsi="Courier New" w:cs="Courier New"/>
          <w:b/>
          <w:bCs/>
          <w:color w:val="D35400"/>
          <w:sz w:val="20"/>
          <w:szCs w:val="20"/>
        </w:rPr>
        <w:t>Serial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println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();</w:t>
      </w:r>
    </w:p>
    <w:p w14:paraId="587D081C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</w:t>
      </w:r>
      <w:proofErr w:type="spellStart"/>
      <w:r w:rsidRPr="003671D6">
        <w:rPr>
          <w:rFonts w:ascii="Courier New" w:hAnsi="Courier New" w:cs="Courier New"/>
          <w:b/>
          <w:bCs/>
          <w:color w:val="D35400"/>
          <w:sz w:val="20"/>
          <w:szCs w:val="20"/>
        </w:rPr>
        <w:t>Serial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println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(</w:t>
      </w:r>
      <w:r w:rsidRPr="003671D6">
        <w:rPr>
          <w:rFonts w:ascii="Courier New" w:hAnsi="Courier New" w:cs="Courier New"/>
          <w:color w:val="006699"/>
          <w:sz w:val="20"/>
          <w:szCs w:val="20"/>
        </w:rPr>
        <w:t>"I2C scanner. Scanning ..."</w:t>
      </w:r>
      <w:r w:rsidRPr="003671D6">
        <w:rPr>
          <w:rFonts w:ascii="Courier New" w:hAnsi="Courier New" w:cs="Courier New"/>
          <w:sz w:val="20"/>
          <w:szCs w:val="20"/>
        </w:rPr>
        <w:t>);</w:t>
      </w:r>
    </w:p>
    <w:p w14:paraId="4FACF609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</w:t>
      </w:r>
      <w:r w:rsidRPr="003671D6">
        <w:rPr>
          <w:rFonts w:ascii="Courier New" w:hAnsi="Courier New" w:cs="Courier New"/>
          <w:color w:val="00979C"/>
          <w:sz w:val="20"/>
          <w:szCs w:val="20"/>
        </w:rPr>
        <w:t>byte</w:t>
      </w:r>
      <w:r w:rsidRPr="003671D6">
        <w:rPr>
          <w:rFonts w:ascii="Courier New" w:hAnsi="Courier New" w:cs="Courier New"/>
          <w:sz w:val="20"/>
          <w:szCs w:val="20"/>
        </w:rPr>
        <w:t xml:space="preserve"> count = 0;</w:t>
      </w:r>
    </w:p>
    <w:p w14:paraId="39678545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</w:t>
      </w:r>
    </w:p>
    <w:p w14:paraId="53708547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</w:t>
      </w:r>
      <w:proofErr w:type="spellStart"/>
      <w:r w:rsidRPr="003671D6">
        <w:rPr>
          <w:rFonts w:ascii="Courier New" w:hAnsi="Courier New" w:cs="Courier New"/>
          <w:color w:val="D35400"/>
          <w:sz w:val="20"/>
          <w:szCs w:val="20"/>
        </w:rPr>
        <w:t>Wire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begin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>();</w:t>
      </w:r>
    </w:p>
    <w:p w14:paraId="1EB5CD23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</w:t>
      </w:r>
      <w:r w:rsidRPr="003671D6">
        <w:rPr>
          <w:rFonts w:ascii="Courier New" w:hAnsi="Courier New" w:cs="Courier New"/>
          <w:color w:val="5E6D03"/>
          <w:sz w:val="20"/>
          <w:szCs w:val="20"/>
        </w:rPr>
        <w:t>for</w:t>
      </w:r>
      <w:r w:rsidRPr="003671D6">
        <w:rPr>
          <w:rFonts w:ascii="Courier New" w:hAnsi="Courier New" w:cs="Courier New"/>
          <w:sz w:val="20"/>
          <w:szCs w:val="20"/>
        </w:rPr>
        <w:t xml:space="preserve"> (</w:t>
      </w:r>
      <w:r w:rsidRPr="003671D6">
        <w:rPr>
          <w:rFonts w:ascii="Courier New" w:hAnsi="Courier New" w:cs="Courier New"/>
          <w:color w:val="00979C"/>
          <w:sz w:val="20"/>
          <w:szCs w:val="20"/>
        </w:rPr>
        <w:t>byte</w:t>
      </w:r>
      <w:r w:rsidRPr="003671D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671D6">
        <w:rPr>
          <w:rFonts w:ascii="Courier New" w:hAnsi="Courier New" w:cs="Courier New"/>
          <w:sz w:val="20"/>
          <w:szCs w:val="20"/>
        </w:rPr>
        <w:t>i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= 8; </w:t>
      </w:r>
      <w:proofErr w:type="spellStart"/>
      <w:r w:rsidRPr="003671D6">
        <w:rPr>
          <w:rFonts w:ascii="Courier New" w:hAnsi="Courier New" w:cs="Courier New"/>
          <w:sz w:val="20"/>
          <w:szCs w:val="20"/>
        </w:rPr>
        <w:t>i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&lt; 120; </w:t>
      </w:r>
      <w:proofErr w:type="spellStart"/>
      <w:r w:rsidRPr="003671D6">
        <w:rPr>
          <w:rFonts w:ascii="Courier New" w:hAnsi="Courier New" w:cs="Courier New"/>
          <w:sz w:val="20"/>
          <w:szCs w:val="20"/>
        </w:rPr>
        <w:t>i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>++)</w:t>
      </w:r>
    </w:p>
    <w:p w14:paraId="3F8B711C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{</w:t>
      </w:r>
    </w:p>
    <w:p w14:paraId="637F1E41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  </w:t>
      </w:r>
      <w:proofErr w:type="spellStart"/>
      <w:r w:rsidRPr="003671D6">
        <w:rPr>
          <w:rFonts w:ascii="Courier New" w:hAnsi="Courier New" w:cs="Courier New"/>
          <w:color w:val="D35400"/>
          <w:sz w:val="20"/>
          <w:szCs w:val="20"/>
        </w:rPr>
        <w:t>Wire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beginTransmission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3671D6">
        <w:rPr>
          <w:rFonts w:ascii="Courier New" w:hAnsi="Courier New" w:cs="Courier New"/>
          <w:sz w:val="20"/>
          <w:szCs w:val="20"/>
        </w:rPr>
        <w:t>i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>);</w:t>
      </w:r>
    </w:p>
    <w:p w14:paraId="1EB890B6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  </w:t>
      </w:r>
      <w:r w:rsidRPr="003671D6">
        <w:rPr>
          <w:rFonts w:ascii="Courier New" w:hAnsi="Courier New" w:cs="Courier New"/>
          <w:color w:val="5E6D03"/>
          <w:sz w:val="20"/>
          <w:szCs w:val="20"/>
        </w:rPr>
        <w:t>if</w:t>
      </w:r>
      <w:r w:rsidRPr="003671D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3671D6">
        <w:rPr>
          <w:rFonts w:ascii="Courier New" w:hAnsi="Courier New" w:cs="Courier New"/>
          <w:color w:val="D35400"/>
          <w:sz w:val="20"/>
          <w:szCs w:val="20"/>
        </w:rPr>
        <w:t>Wire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endTransmission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() == 0)</w:t>
      </w:r>
    </w:p>
    <w:p w14:paraId="29945B94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    {</w:t>
      </w:r>
    </w:p>
    <w:p w14:paraId="3B89FEDA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    </w:t>
      </w:r>
      <w:proofErr w:type="spellStart"/>
      <w:r w:rsidRPr="003671D6">
        <w:rPr>
          <w:rFonts w:ascii="Courier New" w:hAnsi="Courier New" w:cs="Courier New"/>
          <w:b/>
          <w:bCs/>
          <w:color w:val="D35400"/>
          <w:sz w:val="20"/>
          <w:szCs w:val="20"/>
        </w:rPr>
        <w:t>Serial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print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(</w:t>
      </w:r>
      <w:r w:rsidRPr="003671D6">
        <w:rPr>
          <w:rFonts w:ascii="Courier New" w:hAnsi="Courier New" w:cs="Courier New"/>
          <w:color w:val="006699"/>
          <w:sz w:val="20"/>
          <w:szCs w:val="20"/>
        </w:rPr>
        <w:t>"Found address: "</w:t>
      </w:r>
      <w:r w:rsidRPr="003671D6">
        <w:rPr>
          <w:rFonts w:ascii="Courier New" w:hAnsi="Courier New" w:cs="Courier New"/>
          <w:sz w:val="20"/>
          <w:szCs w:val="20"/>
        </w:rPr>
        <w:t>);</w:t>
      </w:r>
    </w:p>
    <w:p w14:paraId="3802D2FA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    </w:t>
      </w:r>
      <w:proofErr w:type="spellStart"/>
      <w:r w:rsidRPr="003671D6">
        <w:rPr>
          <w:rFonts w:ascii="Courier New" w:hAnsi="Courier New" w:cs="Courier New"/>
          <w:b/>
          <w:bCs/>
          <w:color w:val="D35400"/>
          <w:sz w:val="20"/>
          <w:szCs w:val="20"/>
        </w:rPr>
        <w:t>Serial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print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3671D6">
        <w:rPr>
          <w:rFonts w:ascii="Courier New" w:hAnsi="Courier New" w:cs="Courier New"/>
          <w:sz w:val="20"/>
          <w:szCs w:val="20"/>
        </w:rPr>
        <w:t>i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, </w:t>
      </w:r>
      <w:r w:rsidRPr="003671D6">
        <w:rPr>
          <w:rFonts w:ascii="Courier New" w:hAnsi="Courier New" w:cs="Courier New"/>
          <w:color w:val="00979C"/>
          <w:sz w:val="20"/>
          <w:szCs w:val="20"/>
        </w:rPr>
        <w:t>DEC</w:t>
      </w:r>
      <w:r w:rsidRPr="003671D6">
        <w:rPr>
          <w:rFonts w:ascii="Courier New" w:hAnsi="Courier New" w:cs="Courier New"/>
          <w:sz w:val="20"/>
          <w:szCs w:val="20"/>
        </w:rPr>
        <w:t>);</w:t>
      </w:r>
    </w:p>
    <w:p w14:paraId="5F649C3B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    </w:t>
      </w:r>
      <w:proofErr w:type="spellStart"/>
      <w:r w:rsidRPr="003671D6">
        <w:rPr>
          <w:rFonts w:ascii="Courier New" w:hAnsi="Courier New" w:cs="Courier New"/>
          <w:b/>
          <w:bCs/>
          <w:color w:val="D35400"/>
          <w:sz w:val="20"/>
          <w:szCs w:val="20"/>
        </w:rPr>
        <w:t>Serial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print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(</w:t>
      </w:r>
      <w:r w:rsidRPr="003671D6">
        <w:rPr>
          <w:rFonts w:ascii="Courier New" w:hAnsi="Courier New" w:cs="Courier New"/>
          <w:color w:val="006699"/>
          <w:sz w:val="20"/>
          <w:szCs w:val="20"/>
        </w:rPr>
        <w:t>" (0x"</w:t>
      </w:r>
      <w:r w:rsidRPr="003671D6">
        <w:rPr>
          <w:rFonts w:ascii="Courier New" w:hAnsi="Courier New" w:cs="Courier New"/>
          <w:sz w:val="20"/>
          <w:szCs w:val="20"/>
        </w:rPr>
        <w:t>);</w:t>
      </w:r>
    </w:p>
    <w:p w14:paraId="31CA745A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    </w:t>
      </w:r>
      <w:proofErr w:type="spellStart"/>
      <w:r w:rsidRPr="003671D6">
        <w:rPr>
          <w:rFonts w:ascii="Courier New" w:hAnsi="Courier New" w:cs="Courier New"/>
          <w:b/>
          <w:bCs/>
          <w:color w:val="D35400"/>
          <w:sz w:val="20"/>
          <w:szCs w:val="20"/>
        </w:rPr>
        <w:t>Serial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print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3671D6">
        <w:rPr>
          <w:rFonts w:ascii="Courier New" w:hAnsi="Courier New" w:cs="Courier New"/>
          <w:sz w:val="20"/>
          <w:szCs w:val="20"/>
        </w:rPr>
        <w:t>i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, </w:t>
      </w:r>
      <w:r w:rsidRPr="003671D6">
        <w:rPr>
          <w:rFonts w:ascii="Courier New" w:hAnsi="Courier New" w:cs="Courier New"/>
          <w:color w:val="00979C"/>
          <w:sz w:val="20"/>
          <w:szCs w:val="20"/>
        </w:rPr>
        <w:t>HEX</w:t>
      </w:r>
      <w:r w:rsidRPr="003671D6">
        <w:rPr>
          <w:rFonts w:ascii="Courier New" w:hAnsi="Courier New" w:cs="Courier New"/>
          <w:sz w:val="20"/>
          <w:szCs w:val="20"/>
        </w:rPr>
        <w:t>);</w:t>
      </w:r>
    </w:p>
    <w:p w14:paraId="3EDE7045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    </w:t>
      </w:r>
      <w:proofErr w:type="spellStart"/>
      <w:r w:rsidRPr="003671D6">
        <w:rPr>
          <w:rFonts w:ascii="Courier New" w:hAnsi="Courier New" w:cs="Courier New"/>
          <w:b/>
          <w:bCs/>
          <w:color w:val="D35400"/>
          <w:sz w:val="20"/>
          <w:szCs w:val="20"/>
        </w:rPr>
        <w:t>Serial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println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(</w:t>
      </w:r>
      <w:r w:rsidRPr="003671D6">
        <w:rPr>
          <w:rFonts w:ascii="Courier New" w:hAnsi="Courier New" w:cs="Courier New"/>
          <w:color w:val="006699"/>
          <w:sz w:val="20"/>
          <w:szCs w:val="20"/>
        </w:rPr>
        <w:t>")"</w:t>
      </w:r>
      <w:r w:rsidRPr="003671D6">
        <w:rPr>
          <w:rFonts w:ascii="Courier New" w:hAnsi="Courier New" w:cs="Courier New"/>
          <w:sz w:val="20"/>
          <w:szCs w:val="20"/>
        </w:rPr>
        <w:t>);</w:t>
      </w:r>
    </w:p>
    <w:p w14:paraId="7685DD28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    count++;</w:t>
      </w:r>
    </w:p>
    <w:p w14:paraId="08823C6C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    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delay</w:t>
      </w:r>
      <w:r w:rsidRPr="003671D6">
        <w:rPr>
          <w:rFonts w:ascii="Courier New" w:hAnsi="Courier New" w:cs="Courier New"/>
          <w:sz w:val="20"/>
          <w:szCs w:val="20"/>
        </w:rPr>
        <w:t xml:space="preserve"> (1</w:t>
      </w:r>
      <w:proofErr w:type="gramStart"/>
      <w:r w:rsidRPr="003671D6">
        <w:rPr>
          <w:rFonts w:ascii="Courier New" w:hAnsi="Courier New" w:cs="Courier New"/>
          <w:sz w:val="20"/>
          <w:szCs w:val="20"/>
        </w:rPr>
        <w:t xml:space="preserve">);  </w:t>
      </w:r>
      <w:r w:rsidRPr="003671D6">
        <w:rPr>
          <w:rFonts w:ascii="Courier New" w:hAnsi="Courier New" w:cs="Courier New"/>
          <w:color w:val="434F54"/>
          <w:sz w:val="20"/>
          <w:szCs w:val="20"/>
        </w:rPr>
        <w:t>/</w:t>
      </w:r>
      <w:proofErr w:type="gramEnd"/>
      <w:r w:rsidRPr="003671D6">
        <w:rPr>
          <w:rFonts w:ascii="Courier New" w:hAnsi="Courier New" w:cs="Courier New"/>
          <w:color w:val="434F54"/>
          <w:sz w:val="20"/>
          <w:szCs w:val="20"/>
        </w:rPr>
        <w:t>/ maybe unneeded?</w:t>
      </w:r>
    </w:p>
    <w:p w14:paraId="0754BC80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    } </w:t>
      </w:r>
      <w:r w:rsidRPr="003671D6">
        <w:rPr>
          <w:rFonts w:ascii="Courier New" w:hAnsi="Courier New" w:cs="Courier New"/>
          <w:color w:val="434F54"/>
          <w:sz w:val="20"/>
          <w:szCs w:val="20"/>
        </w:rPr>
        <w:t>// end of good response</w:t>
      </w:r>
    </w:p>
    <w:p w14:paraId="58D035FE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} </w:t>
      </w:r>
      <w:r w:rsidRPr="003671D6">
        <w:rPr>
          <w:rFonts w:ascii="Courier New" w:hAnsi="Courier New" w:cs="Courier New"/>
          <w:color w:val="434F54"/>
          <w:sz w:val="20"/>
          <w:szCs w:val="20"/>
        </w:rPr>
        <w:t>// end of for loop</w:t>
      </w:r>
    </w:p>
    <w:p w14:paraId="46B433A7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</w:t>
      </w:r>
      <w:proofErr w:type="spellStart"/>
      <w:r w:rsidRPr="003671D6">
        <w:rPr>
          <w:rFonts w:ascii="Courier New" w:hAnsi="Courier New" w:cs="Courier New"/>
          <w:b/>
          <w:bCs/>
          <w:color w:val="D35400"/>
          <w:sz w:val="20"/>
          <w:szCs w:val="20"/>
        </w:rPr>
        <w:t>Serial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println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(</w:t>
      </w:r>
      <w:r w:rsidRPr="003671D6">
        <w:rPr>
          <w:rFonts w:ascii="Courier New" w:hAnsi="Courier New" w:cs="Courier New"/>
          <w:color w:val="006699"/>
          <w:sz w:val="20"/>
          <w:szCs w:val="20"/>
        </w:rPr>
        <w:t>"Done."</w:t>
      </w:r>
      <w:r w:rsidRPr="003671D6">
        <w:rPr>
          <w:rFonts w:ascii="Courier New" w:hAnsi="Courier New" w:cs="Courier New"/>
          <w:sz w:val="20"/>
          <w:szCs w:val="20"/>
        </w:rPr>
        <w:t>);</w:t>
      </w:r>
    </w:p>
    <w:p w14:paraId="0A2E7A78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</w:t>
      </w:r>
      <w:proofErr w:type="spellStart"/>
      <w:r w:rsidRPr="003671D6">
        <w:rPr>
          <w:rFonts w:ascii="Courier New" w:hAnsi="Courier New" w:cs="Courier New"/>
          <w:b/>
          <w:bCs/>
          <w:color w:val="D35400"/>
          <w:sz w:val="20"/>
          <w:szCs w:val="20"/>
        </w:rPr>
        <w:t>Serial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print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(</w:t>
      </w:r>
      <w:r w:rsidRPr="003671D6">
        <w:rPr>
          <w:rFonts w:ascii="Courier New" w:hAnsi="Courier New" w:cs="Courier New"/>
          <w:color w:val="006699"/>
          <w:sz w:val="20"/>
          <w:szCs w:val="20"/>
        </w:rPr>
        <w:t>"Found "</w:t>
      </w:r>
      <w:r w:rsidRPr="003671D6">
        <w:rPr>
          <w:rFonts w:ascii="Courier New" w:hAnsi="Courier New" w:cs="Courier New"/>
          <w:sz w:val="20"/>
          <w:szCs w:val="20"/>
        </w:rPr>
        <w:t>);</w:t>
      </w:r>
    </w:p>
    <w:p w14:paraId="341CF72E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</w:t>
      </w:r>
      <w:proofErr w:type="spellStart"/>
      <w:r w:rsidRPr="003671D6">
        <w:rPr>
          <w:rFonts w:ascii="Courier New" w:hAnsi="Courier New" w:cs="Courier New"/>
          <w:b/>
          <w:bCs/>
          <w:color w:val="D35400"/>
          <w:sz w:val="20"/>
          <w:szCs w:val="20"/>
        </w:rPr>
        <w:t>Serial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print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(count, </w:t>
      </w:r>
      <w:r w:rsidRPr="003671D6">
        <w:rPr>
          <w:rFonts w:ascii="Courier New" w:hAnsi="Courier New" w:cs="Courier New"/>
          <w:color w:val="00979C"/>
          <w:sz w:val="20"/>
          <w:szCs w:val="20"/>
        </w:rPr>
        <w:t>DEC</w:t>
      </w:r>
      <w:r w:rsidRPr="003671D6">
        <w:rPr>
          <w:rFonts w:ascii="Courier New" w:hAnsi="Courier New" w:cs="Courier New"/>
          <w:sz w:val="20"/>
          <w:szCs w:val="20"/>
        </w:rPr>
        <w:t>);</w:t>
      </w:r>
    </w:p>
    <w:p w14:paraId="56437248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sz w:val="20"/>
          <w:szCs w:val="20"/>
        </w:rPr>
        <w:t>  </w:t>
      </w:r>
      <w:proofErr w:type="spellStart"/>
      <w:r w:rsidRPr="003671D6">
        <w:rPr>
          <w:rFonts w:ascii="Courier New" w:hAnsi="Courier New" w:cs="Courier New"/>
          <w:b/>
          <w:bCs/>
          <w:color w:val="D35400"/>
          <w:sz w:val="20"/>
          <w:szCs w:val="20"/>
        </w:rPr>
        <w:t>Serial</w:t>
      </w:r>
      <w:r w:rsidRPr="003671D6">
        <w:rPr>
          <w:rFonts w:ascii="Courier New" w:hAnsi="Courier New" w:cs="Courier New"/>
          <w:sz w:val="20"/>
          <w:szCs w:val="20"/>
        </w:rPr>
        <w:t>.</w:t>
      </w:r>
      <w:r w:rsidRPr="003671D6">
        <w:rPr>
          <w:rFonts w:ascii="Courier New" w:hAnsi="Courier New" w:cs="Courier New"/>
          <w:color w:val="D35400"/>
          <w:sz w:val="20"/>
          <w:szCs w:val="20"/>
        </w:rPr>
        <w:t>println</w:t>
      </w:r>
      <w:proofErr w:type="spellEnd"/>
      <w:r w:rsidRPr="003671D6">
        <w:rPr>
          <w:rFonts w:ascii="Courier New" w:hAnsi="Courier New" w:cs="Courier New"/>
          <w:sz w:val="20"/>
          <w:szCs w:val="20"/>
        </w:rPr>
        <w:t xml:space="preserve"> (</w:t>
      </w:r>
      <w:r w:rsidRPr="003671D6">
        <w:rPr>
          <w:rFonts w:ascii="Courier New" w:hAnsi="Courier New" w:cs="Courier New"/>
          <w:color w:val="006699"/>
          <w:sz w:val="20"/>
          <w:szCs w:val="20"/>
        </w:rPr>
        <w:t>" device(s)."</w:t>
      </w:r>
      <w:r w:rsidRPr="003671D6">
        <w:rPr>
          <w:rFonts w:ascii="Courier New" w:hAnsi="Courier New" w:cs="Courier New"/>
          <w:sz w:val="20"/>
          <w:szCs w:val="20"/>
        </w:rPr>
        <w:t>);</w:t>
      </w:r>
    </w:p>
    <w:p w14:paraId="74841470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proofErr w:type="gramStart"/>
      <w:r w:rsidRPr="003671D6">
        <w:rPr>
          <w:rFonts w:ascii="Courier New" w:hAnsi="Courier New" w:cs="Courier New"/>
          <w:sz w:val="20"/>
          <w:szCs w:val="20"/>
        </w:rPr>
        <w:t>}  </w:t>
      </w:r>
      <w:r w:rsidRPr="003671D6">
        <w:rPr>
          <w:rFonts w:ascii="Courier New" w:hAnsi="Courier New" w:cs="Courier New"/>
          <w:color w:val="434F54"/>
          <w:sz w:val="20"/>
          <w:szCs w:val="20"/>
        </w:rPr>
        <w:t>/</w:t>
      </w:r>
      <w:proofErr w:type="gramEnd"/>
      <w:r w:rsidRPr="003671D6">
        <w:rPr>
          <w:rFonts w:ascii="Courier New" w:hAnsi="Courier New" w:cs="Courier New"/>
          <w:color w:val="434F54"/>
          <w:sz w:val="20"/>
          <w:szCs w:val="20"/>
        </w:rPr>
        <w:t>/ end of setup</w:t>
      </w:r>
    </w:p>
    <w:p w14:paraId="0A10F631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</w:p>
    <w:p w14:paraId="47C15FB0" w14:textId="77777777" w:rsidR="003671D6" w:rsidRPr="003671D6" w:rsidRDefault="003671D6" w:rsidP="0036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z w:val="20"/>
          <w:szCs w:val="20"/>
        </w:rPr>
      </w:pPr>
      <w:r w:rsidRPr="003671D6">
        <w:rPr>
          <w:rFonts w:ascii="Courier New" w:hAnsi="Courier New" w:cs="Courier New"/>
          <w:color w:val="00979C"/>
          <w:sz w:val="20"/>
          <w:szCs w:val="20"/>
        </w:rPr>
        <w:t>void</w:t>
      </w:r>
      <w:r w:rsidRPr="003671D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3671D6">
        <w:rPr>
          <w:rFonts w:ascii="Courier New" w:hAnsi="Courier New" w:cs="Courier New"/>
          <w:color w:val="5E6D03"/>
          <w:sz w:val="20"/>
          <w:szCs w:val="20"/>
        </w:rPr>
        <w:t>loop</w:t>
      </w:r>
      <w:r w:rsidRPr="003671D6">
        <w:rPr>
          <w:rFonts w:ascii="Courier New" w:hAnsi="Courier New" w:cs="Courier New"/>
          <w:sz w:val="20"/>
          <w:szCs w:val="20"/>
        </w:rPr>
        <w:t>(</w:t>
      </w:r>
      <w:proofErr w:type="gramEnd"/>
      <w:r w:rsidRPr="003671D6">
        <w:rPr>
          <w:rFonts w:ascii="Courier New" w:hAnsi="Courier New" w:cs="Courier New"/>
          <w:sz w:val="20"/>
          <w:szCs w:val="20"/>
        </w:rPr>
        <w:t>) {}</w:t>
      </w:r>
    </w:p>
    <w:p w14:paraId="40F52C20" w14:textId="25C3044C" w:rsidR="00CF7A9D" w:rsidRDefault="00FA5115" w:rsidP="00B04AC9">
      <w:pPr>
        <w:pStyle w:val="Heading1"/>
      </w:pPr>
      <w:r>
        <w:br w:type="page"/>
      </w:r>
    </w:p>
    <w:p w14:paraId="69098EAC" w14:textId="5A4E2573" w:rsidR="00CF7A9D" w:rsidRDefault="00CF7A9D" w:rsidP="00CF7A9D">
      <w:pPr>
        <w:pStyle w:val="Heading1"/>
      </w:pPr>
      <w:bookmarkStart w:id="23" w:name="_Toc149743789"/>
      <w:r>
        <w:lastRenderedPageBreak/>
        <w:t xml:space="preserve">Appendix </w:t>
      </w:r>
      <w:r w:rsidR="00B04AC9">
        <w:t>B</w:t>
      </w:r>
      <w:r>
        <w:t xml:space="preserve"> – </w:t>
      </w:r>
      <w:r w:rsidR="007F2CC7">
        <w:t>Arduino Code</w:t>
      </w:r>
      <w:bookmarkEnd w:id="23"/>
    </w:p>
    <w:p w14:paraId="1DE8CC6B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////////////////////////////////////////</w:t>
      </w:r>
    </w:p>
    <w:p w14:paraId="06F6E16B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 Libraries</w:t>
      </w:r>
    </w:p>
    <w:p w14:paraId="4832705B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////////////////////////////////////////</w:t>
      </w:r>
    </w:p>
    <w:p w14:paraId="520D2C8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5E71E5DF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#include &lt;LiquidCrystal_I2C.h&gt; // Library for LCD</w:t>
      </w:r>
    </w:p>
    <w:p w14:paraId="528C8A01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74973B1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Keypad.h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&gt; //library for keyboard</w:t>
      </w:r>
    </w:p>
    <w:p w14:paraId="68C24BA0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00DC1F8E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////////////////////////////////////////</w:t>
      </w:r>
    </w:p>
    <w:p w14:paraId="17B349AE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 LED traffic light items</w:t>
      </w:r>
    </w:p>
    <w:p w14:paraId="541E4970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////////////////////////////////////////</w:t>
      </w:r>
    </w:p>
    <w:p w14:paraId="28F43FFE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3D47BD74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#define PIN_RED 4     // The Arduino pin connected to R pin of traffic light module</w:t>
      </w:r>
    </w:p>
    <w:p w14:paraId="043BDE3D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#define PIN_YELLOW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3  /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/ The Arduino pin connected to Y pin of traffic light module</w:t>
      </w:r>
    </w:p>
    <w:p w14:paraId="07C98E80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#define PIN_GREEN 2   // The Arduino pin connected to G pin of traffic light module</w:t>
      </w:r>
    </w:p>
    <w:p w14:paraId="5A6C6AC9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0C499A42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#define RED_TIME 2000     // RED time in millisecond</w:t>
      </w:r>
    </w:p>
    <w:p w14:paraId="7EAF8567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#define YELLOW_TIME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1000  /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/ YELLOW time in millisecond</w:t>
      </w:r>
    </w:p>
    <w:p w14:paraId="2E9DBFCC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#define GREEN_TIME 2000   // GREEN time in millisecond</w:t>
      </w:r>
    </w:p>
    <w:p w14:paraId="74D3C6DA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7B809FEA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#define RED  0    // Index in array</w:t>
      </w:r>
    </w:p>
    <w:p w14:paraId="1083C4A1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#define YELLOW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1  /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/ Index in array</w:t>
      </w:r>
    </w:p>
    <w:p w14:paraId="2A1B0844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#define GREEN 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2  /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/ Index in array</w:t>
      </w:r>
    </w:p>
    <w:p w14:paraId="6A18DFE2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5751D05E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const int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pins[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] = { PIN_RED, PIN_YELLOW, PIN_GREEN };</w:t>
      </w:r>
    </w:p>
    <w:p w14:paraId="78B39C3B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const int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times[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] = { RED_TIME, YELLOW_TIME, GREEN_TIME };</w:t>
      </w:r>
    </w:p>
    <w:p w14:paraId="1D7D8DD4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const String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colours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[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] = {"RED", "YELLOW", "GREEN"};</w:t>
      </w:r>
    </w:p>
    <w:p w14:paraId="74B6C45F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22985FDB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unsigned long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last_time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4AA22B6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4A67D5E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int light =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RED;  /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/ start with RED light</w:t>
      </w:r>
    </w:p>
    <w:p w14:paraId="0C85BD5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01BD4B7C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//////////////////////////////////////</w:t>
      </w:r>
    </w:p>
    <w:p w14:paraId="5605933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 LCD items</w:t>
      </w:r>
    </w:p>
    <w:p w14:paraId="2EED5D2E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//////////////////////////////////////</w:t>
      </w:r>
    </w:p>
    <w:p w14:paraId="631C8108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LiquidCrystal_I2C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lcd(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0x27, 20, 4); // create the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LCDobject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: I2C address 0x27, 20 column and 4 rows</w:t>
      </w:r>
    </w:p>
    <w:p w14:paraId="578EE92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20931718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/////////////////////////////////////</w:t>
      </w:r>
    </w:p>
    <w:p w14:paraId="45E9C7B7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 Keyboard items</w:t>
      </w:r>
    </w:p>
    <w:p w14:paraId="349F82B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/////////////////////////////////////</w:t>
      </w:r>
    </w:p>
    <w:p w14:paraId="666641AD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7BF2879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const byte ROWS =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4;   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           //four rows</w:t>
      </w:r>
    </w:p>
    <w:p w14:paraId="22480AAA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const byte COLS =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4;   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           //four columns</w:t>
      </w:r>
    </w:p>
    <w:p w14:paraId="40CDE3C4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35A79F09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//Define the keys to show</w:t>
      </w:r>
    </w:p>
    <w:p w14:paraId="7A8CE50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char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keys[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ROWS][COLS] = {</w:t>
      </w:r>
    </w:p>
    <w:p w14:paraId="0A3AFF5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{'1','2','3','A'},</w:t>
      </w:r>
    </w:p>
    <w:p w14:paraId="146225F1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{'4','5','6','B'},</w:t>
      </w:r>
    </w:p>
    <w:p w14:paraId="14563BA9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{'7','8','9','C'},</w:t>
      </w:r>
    </w:p>
    <w:p w14:paraId="4B3B833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{'*','0','#','D'}</w:t>
      </w:r>
    </w:p>
    <w:p w14:paraId="452566AA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};</w:t>
      </w:r>
    </w:p>
    <w:p w14:paraId="46E05C80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2849850D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byte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rowPins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[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ROWS] = {12, 11, 10, 9};    //connect keypad 1 to D5, Keypad 2 to D6 and so on</w:t>
      </w:r>
    </w:p>
    <w:p w14:paraId="27820271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byte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colPins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[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COLS] = {8, 7, 6, 5}; //connect keypad 5 to D9, Keypad 6 to D10 and so on</w:t>
      </w:r>
    </w:p>
    <w:p w14:paraId="41A45DCD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59AF5684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Keypad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keypad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Keypad(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makeKeymap</w:t>
      </w:r>
      <w:proofErr w:type="spellEnd"/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(keys),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rowPins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colPins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, ROWS, COLS ); //Create the Keypad object</w:t>
      </w:r>
    </w:p>
    <w:p w14:paraId="3696E60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5602D5AF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45CC7730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5005336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7291840D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setup(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5383E92C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</w:p>
    <w:p w14:paraId="06951FF8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lcd.init</w:t>
      </w:r>
      <w:proofErr w:type="spellEnd"/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(); //initialize the lcd</w:t>
      </w:r>
    </w:p>
    <w:p w14:paraId="21F81E8C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lcd.backlight</w:t>
      </w:r>
      <w:proofErr w:type="spellEnd"/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(); //open the backlight </w:t>
      </w:r>
    </w:p>
    <w:p w14:paraId="46B8B634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3732BE7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pinMode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PIN_RED, OUTPUT);</w:t>
      </w:r>
    </w:p>
    <w:p w14:paraId="30C178FA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pinMode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PIN_YELLOW, OUTPUT);</w:t>
      </w:r>
    </w:p>
    <w:p w14:paraId="094AECEF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pinMode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PIN_GREEN, OUTPUT);</w:t>
      </w:r>
    </w:p>
    <w:p w14:paraId="1A7045B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</w:p>
    <w:p w14:paraId="602E925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traffic_light_on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(light); //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Initialise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with some data</w:t>
      </w:r>
    </w:p>
    <w:p w14:paraId="75B0AA7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last_time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millis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58833B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</w:p>
    <w:p w14:paraId="25345B21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// initialize serial communication at 9600 baud (9600 symbols a second)</w:t>
      </w:r>
    </w:p>
    <w:p w14:paraId="6498D98D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Serial.begin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(9600);</w:t>
      </w:r>
    </w:p>
    <w:p w14:paraId="56DEEAE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</w:p>
    <w:p w14:paraId="40E5D930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</w:p>
    <w:p w14:paraId="4CC9CE4B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74FBF480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lcd.setCursor</w:t>
      </w:r>
      <w:proofErr w:type="spellEnd"/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(0, 0);            // move cursor the first row</w:t>
      </w:r>
    </w:p>
    <w:p w14:paraId="00DFC9DD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lcd.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print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"LCD 20x4");          // print message at the first row</w:t>
      </w:r>
    </w:p>
    <w:p w14:paraId="244FE46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lcd.setCursor</w:t>
      </w:r>
      <w:proofErr w:type="spellEnd"/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(0, 1);            // move cursor to the second row</w:t>
      </w:r>
    </w:p>
    <w:p w14:paraId="27F9F0FA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lcd.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print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"I2C Address: 0x27"); // print message at the second row</w:t>
      </w:r>
    </w:p>
    <w:p w14:paraId="3A9E769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lcd.setCursor</w:t>
      </w:r>
      <w:proofErr w:type="spellEnd"/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(0, 2);            // move cursor to the third row</w:t>
      </w:r>
    </w:p>
    <w:p w14:paraId="6C38067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lcd.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print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"Light on");          // print message at the third row</w:t>
      </w:r>
    </w:p>
    <w:p w14:paraId="3C5CB43C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</w:p>
    <w:p w14:paraId="4B7B33D8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5080BB5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59FB239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0A8528B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 the loop function runs over and over again forever</w:t>
      </w:r>
    </w:p>
    <w:p w14:paraId="3177156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loop(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407CB0A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if ((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millis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) -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last_time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) &gt; times[light]) {</w:t>
      </w:r>
    </w:p>
    <w:p w14:paraId="0A913B1B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light++;</w:t>
      </w:r>
    </w:p>
    <w:p w14:paraId="00951EC7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if (light &gt;= 3)</w:t>
      </w:r>
    </w:p>
    <w:p w14:paraId="73CA72F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  light =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RED;  /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/ new circle</w:t>
      </w:r>
    </w:p>
    <w:p w14:paraId="38A929D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4CB65C97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traffic_light_on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(light);</w:t>
      </w:r>
    </w:p>
    <w:p w14:paraId="0B0AFE00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last_time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millis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FBF041E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}</w:t>
      </w:r>
    </w:p>
    <w:p w14:paraId="1E0DBCA1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100A3C24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char key =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keypad.getKey</w:t>
      </w:r>
      <w:proofErr w:type="spellEnd"/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73B1E7C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</w:p>
    <w:p w14:paraId="0B1587B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if (key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){</w:t>
      </w:r>
      <w:proofErr w:type="gramEnd"/>
    </w:p>
    <w:p w14:paraId="54039FBD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clearLCDLine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1);                // clear LCD</w:t>
      </w:r>
    </w:p>
    <w:p w14:paraId="2A13FAF7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writeToLCD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((String)key, 0, 1);</w:t>
      </w:r>
    </w:p>
    <w:p w14:paraId="5B8F9F62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}</w:t>
      </w:r>
    </w:p>
    <w:p w14:paraId="2FE261A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AC8D820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26180DA8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traffic_light_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on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int light) {</w:t>
      </w:r>
    </w:p>
    <w:p w14:paraId="03D0AB32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77444360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//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Serial.println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(light);</w:t>
      </w:r>
    </w:p>
    <w:p w14:paraId="10D9AC2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</w:p>
    <w:p w14:paraId="09ADBB12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for (int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= RED;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&lt;= GREEN;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++) </w:t>
      </w:r>
    </w:p>
    <w:p w14:paraId="68EE5AC8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{</w:t>
      </w:r>
    </w:p>
    <w:p w14:paraId="1B1DA22B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if (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== light)</w:t>
      </w:r>
    </w:p>
    <w:p w14:paraId="5AE31A98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5580244A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digitalWrite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(pins[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], HIGH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);   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// turn on</w:t>
      </w:r>
    </w:p>
    <w:p w14:paraId="2FFD1A61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 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clearLCDLine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3);                // clear LCD</w:t>
      </w:r>
    </w:p>
    <w:p w14:paraId="1BE9B982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writeToLCD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colours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[light], 0, 3);</w:t>
      </w:r>
    </w:p>
    <w:p w14:paraId="707E6187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  //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Serial.println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colours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[light]);</w:t>
      </w:r>
    </w:p>
    <w:p w14:paraId="3B7065D0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1FEBA72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else</w:t>
      </w:r>
    </w:p>
    <w:p w14:paraId="0443981C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302F24D8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digitalWrite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(pins[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], LOW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);  /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/ turn off</w:t>
      </w:r>
    </w:p>
    <w:p w14:paraId="1BA52E90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AF817B7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  </w:t>
      </w:r>
    </w:p>
    <w:p w14:paraId="0AB29350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}</w:t>
      </w:r>
    </w:p>
    <w:p w14:paraId="7FCA10A4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5ED66B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7F89DC6E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//Write to LCD</w:t>
      </w:r>
    </w:p>
    <w:p w14:paraId="66DA6E61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writeToLCD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String MSG, int pos, int line)</w:t>
      </w:r>
    </w:p>
    <w:p w14:paraId="64C97A58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20676C8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lcd.setCursor</w:t>
      </w:r>
      <w:proofErr w:type="spellEnd"/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(pos, line);</w:t>
      </w:r>
    </w:p>
    <w:p w14:paraId="3ABAE908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lcd.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print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MSG);</w:t>
      </w:r>
    </w:p>
    <w:p w14:paraId="2F8AB30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Serial.println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(MSG);</w:t>
      </w:r>
    </w:p>
    <w:p w14:paraId="77029BDB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A2226FB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4B3E3FED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//clear only lines to be rewritten</w:t>
      </w:r>
    </w:p>
    <w:p w14:paraId="2E2751A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clearLCDLine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int line)</w:t>
      </w:r>
    </w:p>
    <w:p w14:paraId="35740C0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3FFDF6EE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lcd.setCursor</w:t>
      </w:r>
      <w:proofErr w:type="spellEnd"/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(0, line);</w:t>
      </w:r>
    </w:p>
    <w:p w14:paraId="0CF6DD82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for (int n = 0; n &lt; 20; n++) // 20 indicates 0-20 symbols in line.</w:t>
      </w:r>
    </w:p>
    <w:p w14:paraId="759C7DEB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{</w:t>
      </w:r>
    </w:p>
    <w:p w14:paraId="0F979B5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lcd.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print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" ");</w:t>
      </w:r>
    </w:p>
    <w:p w14:paraId="462EC234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}</w:t>
      </w:r>
    </w:p>
    <w:p w14:paraId="0ADD12D2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E27B22B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33EAF81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lastRenderedPageBreak/>
        <w:t>/*</w:t>
      </w:r>
    </w:p>
    <w:p w14:paraId="583C1D0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SerialEvent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occurs whenever new data comes in the hardware serial RX. This</w:t>
      </w:r>
    </w:p>
    <w:p w14:paraId="1531DEB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routine is run between each time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loop(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) runs, so using delay inside loop can</w:t>
      </w:r>
    </w:p>
    <w:p w14:paraId="35392E01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delay response. Multiple bytes of data may be available. We only send data</w:t>
      </w:r>
    </w:p>
    <w:p w14:paraId="6DA69FF2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once.</w:t>
      </w:r>
    </w:p>
    <w:p w14:paraId="2C5300F9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*/</w:t>
      </w:r>
    </w:p>
    <w:p w14:paraId="07592641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serialEvent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) </w:t>
      </w:r>
    </w:p>
    <w:p w14:paraId="021D3E4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{  </w:t>
      </w:r>
    </w:p>
    <w:p w14:paraId="36EA887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char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inChar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E81842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String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DataString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= ""; // a String to hold incoming data</w:t>
      </w:r>
    </w:p>
    <w:p w14:paraId="29B713D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DataString.reserve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(21); // reserve 21 bytes for the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inputString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:</w:t>
      </w:r>
    </w:p>
    <w:p w14:paraId="6F8048B6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</w:p>
    <w:p w14:paraId="27725DC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delay(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100); //Add delay not to miss first byte</w:t>
      </w:r>
    </w:p>
    <w:p w14:paraId="6983CE31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08A0B2A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while (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Serial.available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()) </w:t>
      </w:r>
    </w:p>
    <w:p w14:paraId="4ADB0A2C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{</w:t>
      </w:r>
    </w:p>
    <w:p w14:paraId="50221180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// get the new byte:</w:t>
      </w:r>
    </w:p>
    <w:p w14:paraId="460646CC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inChar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= (char)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Serial.read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79D6DE24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// add it to the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DataString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:</w:t>
      </w:r>
    </w:p>
    <w:p w14:paraId="431509B5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DataString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+=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inChar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;    </w:t>
      </w:r>
    </w:p>
    <w:p w14:paraId="19223DB2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}</w:t>
      </w:r>
    </w:p>
    <w:p w14:paraId="51A5A071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clearLCDLine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2);                // clear LCD</w:t>
      </w:r>
    </w:p>
    <w:p w14:paraId="5A08F387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>writeToLCD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>DataString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>, 0, 2);   // write data</w:t>
      </w:r>
    </w:p>
    <w:p w14:paraId="24737223" w14:textId="77777777" w:rsidR="001B657C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1B657C">
        <w:rPr>
          <w:rFonts w:ascii="Courier New" w:hAnsi="Courier New" w:cs="Courier New"/>
          <w:sz w:val="16"/>
          <w:szCs w:val="16"/>
          <w:lang w:val="en-US"/>
        </w:rPr>
        <w:t>DataString</w:t>
      </w:r>
      <w:proofErr w:type="spell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= "</w:t>
      </w:r>
      <w:proofErr w:type="gramStart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";   </w:t>
      </w:r>
      <w:proofErr w:type="gramEnd"/>
      <w:r w:rsidRPr="001B657C">
        <w:rPr>
          <w:rFonts w:ascii="Courier New" w:hAnsi="Courier New" w:cs="Courier New"/>
          <w:sz w:val="16"/>
          <w:szCs w:val="16"/>
          <w:lang w:val="en-US"/>
        </w:rPr>
        <w:t xml:space="preserve">             // Empty string</w:t>
      </w:r>
    </w:p>
    <w:p w14:paraId="24263BAB" w14:textId="7BEE785C" w:rsidR="007F2CC7" w:rsidRPr="001B657C" w:rsidRDefault="001B657C" w:rsidP="001B657C">
      <w:pPr>
        <w:rPr>
          <w:rFonts w:ascii="Courier New" w:hAnsi="Courier New" w:cs="Courier New"/>
          <w:sz w:val="16"/>
          <w:szCs w:val="16"/>
          <w:lang w:val="en-US"/>
        </w:rPr>
      </w:pPr>
      <w:r w:rsidRPr="001B657C">
        <w:rPr>
          <w:rFonts w:ascii="Courier New" w:hAnsi="Courier New" w:cs="Courier New"/>
          <w:sz w:val="16"/>
          <w:szCs w:val="16"/>
          <w:lang w:val="en-US"/>
        </w:rPr>
        <w:t>}</w:t>
      </w:r>
    </w:p>
    <w:sectPr w:rsidR="007F2CC7" w:rsidRPr="001B657C" w:rsidSect="003306BB">
      <w:footerReference w:type="default" r:id="rId35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DBC33" w14:textId="77777777" w:rsidR="00761E51" w:rsidRDefault="00761E51" w:rsidP="001B4071">
      <w:r>
        <w:separator/>
      </w:r>
    </w:p>
  </w:endnote>
  <w:endnote w:type="continuationSeparator" w:id="0">
    <w:p w14:paraId="45313F88" w14:textId="77777777" w:rsidR="00761E51" w:rsidRDefault="00761E51" w:rsidP="001B4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Bembo">
    <w:charset w:val="00"/>
    <w:family w:val="roman"/>
    <w:pitch w:val="variable"/>
    <w:sig w:usb0="8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0574D" w14:textId="77777777" w:rsidR="00755024" w:rsidRDefault="00755024" w:rsidP="001B4071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200</w:t>
    </w:r>
    <w:r>
      <w:rPr>
        <w:noProof/>
      </w:rPr>
      <w:fldChar w:fldCharType="end"/>
    </w:r>
  </w:p>
  <w:p w14:paraId="7FD20866" w14:textId="77777777" w:rsidR="00755024" w:rsidRDefault="00755024" w:rsidP="001B40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6C6B1" w14:textId="77777777" w:rsidR="00761E51" w:rsidRDefault="00761E51" w:rsidP="001B4071">
      <w:r>
        <w:separator/>
      </w:r>
    </w:p>
  </w:footnote>
  <w:footnote w:type="continuationSeparator" w:id="0">
    <w:p w14:paraId="6F363AD8" w14:textId="77777777" w:rsidR="00761E51" w:rsidRDefault="00761E51" w:rsidP="001B4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A5E5E5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F82625"/>
    <w:multiLevelType w:val="hybridMultilevel"/>
    <w:tmpl w:val="3CB8D0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75504"/>
    <w:multiLevelType w:val="hybridMultilevel"/>
    <w:tmpl w:val="6A22FAE2"/>
    <w:lvl w:ilvl="0" w:tplc="DCF656A2">
      <w:start w:val="1"/>
      <w:numFmt w:val="decimal"/>
      <w:pStyle w:val="StyleHeading2Left0cmFirstline0cm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5BB7A33"/>
    <w:multiLevelType w:val="hybridMultilevel"/>
    <w:tmpl w:val="B8E4AA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369EF"/>
    <w:multiLevelType w:val="hybridMultilevel"/>
    <w:tmpl w:val="9DD8E5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3420B"/>
    <w:multiLevelType w:val="hybridMultilevel"/>
    <w:tmpl w:val="A56A3B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309F1"/>
    <w:multiLevelType w:val="hybridMultilevel"/>
    <w:tmpl w:val="4042A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927A0"/>
    <w:multiLevelType w:val="hybridMultilevel"/>
    <w:tmpl w:val="D87475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8D018D"/>
    <w:multiLevelType w:val="hybridMultilevel"/>
    <w:tmpl w:val="625A99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A64E75"/>
    <w:multiLevelType w:val="hybridMultilevel"/>
    <w:tmpl w:val="6E669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9561C"/>
    <w:multiLevelType w:val="hybridMultilevel"/>
    <w:tmpl w:val="679429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4D2978"/>
    <w:multiLevelType w:val="hybridMultilevel"/>
    <w:tmpl w:val="475E78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563084"/>
    <w:multiLevelType w:val="hybridMultilevel"/>
    <w:tmpl w:val="D7580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AF34C2"/>
    <w:multiLevelType w:val="hybridMultilevel"/>
    <w:tmpl w:val="5AD62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F224B"/>
    <w:multiLevelType w:val="hybridMultilevel"/>
    <w:tmpl w:val="B082DC3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87D448A"/>
    <w:multiLevelType w:val="multilevel"/>
    <w:tmpl w:val="CB340CCC"/>
    <w:lvl w:ilvl="0">
      <w:start w:val="1"/>
      <w:numFmt w:val="decimal"/>
      <w:lvlText w:val="%1."/>
      <w:lvlJc w:val="left"/>
      <w:pPr>
        <w:tabs>
          <w:tab w:val="num" w:pos="566"/>
        </w:tabs>
        <w:ind w:left="1275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6"/>
        </w:tabs>
        <w:ind w:left="1984" w:hanging="708"/>
      </w:pPr>
      <w:rPr>
        <w:rFonts w:hint="default"/>
      </w:rPr>
    </w:lvl>
    <w:lvl w:ilvl="2">
      <w:start w:val="1"/>
      <w:numFmt w:val="decimal"/>
      <w:lvlRestart w:val="0"/>
      <w:lvlText w:val="%1.%2.%3."/>
      <w:lvlJc w:val="left"/>
      <w:pPr>
        <w:tabs>
          <w:tab w:val="num" w:pos="566"/>
        </w:tabs>
        <w:ind w:left="2693" w:hanging="708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566"/>
        </w:tabs>
        <w:ind w:left="3401" w:hanging="70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566"/>
        </w:tabs>
        <w:ind w:left="4104" w:hanging="7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566"/>
        </w:tabs>
        <w:ind w:left="4814" w:hanging="708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566"/>
        </w:tabs>
        <w:ind w:left="5522" w:hanging="708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566"/>
        </w:tabs>
        <w:ind w:left="6230" w:hanging="708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566"/>
        </w:tabs>
        <w:ind w:left="6938" w:hanging="708"/>
      </w:pPr>
      <w:rPr>
        <w:rFonts w:hint="default"/>
      </w:rPr>
    </w:lvl>
  </w:abstractNum>
  <w:abstractNum w:abstractNumId="16" w15:restartNumberingAfterBreak="0">
    <w:nsid w:val="389E3D31"/>
    <w:multiLevelType w:val="hybridMultilevel"/>
    <w:tmpl w:val="6270E7A4"/>
    <w:styleLink w:val="document1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B35834"/>
    <w:multiLevelType w:val="hybridMultilevel"/>
    <w:tmpl w:val="74CE8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143DA"/>
    <w:multiLevelType w:val="hybridMultilevel"/>
    <w:tmpl w:val="9C04BF1C"/>
    <w:name w:val="myoutline2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992EDB"/>
    <w:multiLevelType w:val="hybridMultilevel"/>
    <w:tmpl w:val="8E9A3D90"/>
    <w:name w:val="myoutline22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8A2034"/>
    <w:multiLevelType w:val="hybridMultilevel"/>
    <w:tmpl w:val="404640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451058"/>
    <w:multiLevelType w:val="multilevel"/>
    <w:tmpl w:val="CEC038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StyleHeading2Left0cmFirstline0cmBefore12pt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2" w15:restartNumberingAfterBreak="0">
    <w:nsid w:val="50DE1B82"/>
    <w:multiLevelType w:val="hybridMultilevel"/>
    <w:tmpl w:val="DBBA064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2A37AD3"/>
    <w:multiLevelType w:val="multilevel"/>
    <w:tmpl w:val="39F27542"/>
    <w:styleLink w:val="document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  <w:ind w:left="115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547E249D"/>
    <w:multiLevelType w:val="multilevel"/>
    <w:tmpl w:val="0809001F"/>
    <w:styleLink w:val="1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5" w15:restartNumberingAfterBreak="0">
    <w:nsid w:val="54FC7C26"/>
    <w:multiLevelType w:val="hybridMultilevel"/>
    <w:tmpl w:val="E1E0F8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E22C8E"/>
    <w:multiLevelType w:val="hybridMultilevel"/>
    <w:tmpl w:val="0F9ADD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FD32AB"/>
    <w:multiLevelType w:val="hybridMultilevel"/>
    <w:tmpl w:val="683649D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F225A5"/>
    <w:multiLevelType w:val="hybridMultilevel"/>
    <w:tmpl w:val="42D444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AE07F1"/>
    <w:multiLevelType w:val="hybridMultilevel"/>
    <w:tmpl w:val="B0E49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9D76C0"/>
    <w:multiLevelType w:val="hybridMultilevel"/>
    <w:tmpl w:val="FAC02A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BB3989"/>
    <w:multiLevelType w:val="hybridMultilevel"/>
    <w:tmpl w:val="EBF80F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396D71"/>
    <w:multiLevelType w:val="multilevel"/>
    <w:tmpl w:val="DDC0BC56"/>
    <w:styleLink w:val="QA"/>
    <w:lvl w:ilvl="0">
      <w:start w:val="1"/>
      <w:numFmt w:val="bullet"/>
      <w:lvlText w:val="Q"/>
      <w:lvlJc w:val="left"/>
      <w:pPr>
        <w:ind w:left="720" w:hanging="360"/>
      </w:pPr>
      <w:rPr>
        <w:rFonts w:ascii="Raavi" w:hAnsi="Raavi" w:cs="Times New Roman" w:hint="default"/>
      </w:rPr>
    </w:lvl>
    <w:lvl w:ilvl="1">
      <w:start w:val="1"/>
      <w:numFmt w:val="bullet"/>
      <w:lvlText w:val="A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034C67"/>
    <w:multiLevelType w:val="hybridMultilevel"/>
    <w:tmpl w:val="A5E4A4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8460BD"/>
    <w:multiLevelType w:val="hybridMultilevel"/>
    <w:tmpl w:val="E21CEE0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D3078D5"/>
    <w:multiLevelType w:val="hybridMultilevel"/>
    <w:tmpl w:val="56820D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D23BB9"/>
    <w:multiLevelType w:val="hybridMultilevel"/>
    <w:tmpl w:val="BDCE1D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D476A2"/>
    <w:multiLevelType w:val="hybridMultilevel"/>
    <w:tmpl w:val="CAF467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4E19CA"/>
    <w:multiLevelType w:val="hybridMultilevel"/>
    <w:tmpl w:val="C9A435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6329661">
    <w:abstractNumId w:val="24"/>
  </w:num>
  <w:num w:numId="2" w16cid:durableId="1487360412">
    <w:abstractNumId w:val="15"/>
  </w:num>
  <w:num w:numId="3" w16cid:durableId="770904088">
    <w:abstractNumId w:val="2"/>
  </w:num>
  <w:num w:numId="4" w16cid:durableId="2112819651">
    <w:abstractNumId w:val="21"/>
  </w:num>
  <w:num w:numId="5" w16cid:durableId="1844465280">
    <w:abstractNumId w:val="0"/>
  </w:num>
  <w:num w:numId="6" w16cid:durableId="658195607">
    <w:abstractNumId w:val="23"/>
    <w:lvlOverride w:ilvl="0">
      <w:lvl w:ilvl="0">
        <w:start w:val="1"/>
        <w:numFmt w:val="decimal"/>
        <w:pStyle w:val="Heading1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."/>
        <w:lvlJc w:val="left"/>
        <w:pPr>
          <w:tabs>
            <w:tab w:val="num" w:pos="360"/>
          </w:tabs>
          <w:ind w:left="115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."/>
        <w:lvlJc w:val="left"/>
        <w:pPr>
          <w:tabs>
            <w:tab w:val="num" w:pos="1224"/>
          </w:tabs>
          <w:ind w:left="1224" w:hanging="504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1800"/>
          </w:tabs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2880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3960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hint="default"/>
        </w:rPr>
      </w:lvl>
    </w:lvlOverride>
  </w:num>
  <w:num w:numId="7" w16cid:durableId="1495292247">
    <w:abstractNumId w:val="16"/>
  </w:num>
  <w:num w:numId="8" w16cid:durableId="1806505744">
    <w:abstractNumId w:val="32"/>
  </w:num>
  <w:num w:numId="9" w16cid:durableId="184944774">
    <w:abstractNumId w:val="23"/>
    <w:lvlOverride w:ilvl="0">
      <w:lvl w:ilvl="0">
        <w:start w:val="1"/>
        <w:numFmt w:val="decimal"/>
        <w:pStyle w:val="Heading1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."/>
        <w:lvlJc w:val="left"/>
        <w:pPr>
          <w:tabs>
            <w:tab w:val="num" w:pos="360"/>
          </w:tabs>
          <w:ind w:left="115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."/>
        <w:lvlJc w:val="left"/>
        <w:pPr>
          <w:tabs>
            <w:tab w:val="num" w:pos="1224"/>
          </w:tabs>
          <w:ind w:left="1224" w:hanging="504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1800"/>
          </w:tabs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2880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3960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hint="default"/>
        </w:rPr>
      </w:lvl>
    </w:lvlOverride>
  </w:num>
  <w:num w:numId="10" w16cid:durableId="745104625">
    <w:abstractNumId w:val="5"/>
  </w:num>
  <w:num w:numId="11" w16cid:durableId="737479218">
    <w:abstractNumId w:val="10"/>
  </w:num>
  <w:num w:numId="12" w16cid:durableId="402024645">
    <w:abstractNumId w:val="28"/>
  </w:num>
  <w:num w:numId="13" w16cid:durableId="202525595">
    <w:abstractNumId w:val="26"/>
  </w:num>
  <w:num w:numId="14" w16cid:durableId="1473405595">
    <w:abstractNumId w:val="13"/>
  </w:num>
  <w:num w:numId="15" w16cid:durableId="132605183">
    <w:abstractNumId w:val="27"/>
  </w:num>
  <w:num w:numId="16" w16cid:durableId="248513498">
    <w:abstractNumId w:val="36"/>
  </w:num>
  <w:num w:numId="17" w16cid:durableId="1231111937">
    <w:abstractNumId w:val="1"/>
  </w:num>
  <w:num w:numId="18" w16cid:durableId="2080706160">
    <w:abstractNumId w:val="6"/>
  </w:num>
  <w:num w:numId="19" w16cid:durableId="1417749914">
    <w:abstractNumId w:val="35"/>
  </w:num>
  <w:num w:numId="20" w16cid:durableId="400718304">
    <w:abstractNumId w:val="25"/>
  </w:num>
  <w:num w:numId="21" w16cid:durableId="1177038279">
    <w:abstractNumId w:val="38"/>
  </w:num>
  <w:num w:numId="22" w16cid:durableId="9650596">
    <w:abstractNumId w:val="30"/>
  </w:num>
  <w:num w:numId="23" w16cid:durableId="1285186718">
    <w:abstractNumId w:val="29"/>
  </w:num>
  <w:num w:numId="24" w16cid:durableId="1442146171">
    <w:abstractNumId w:val="12"/>
  </w:num>
  <w:num w:numId="25" w16cid:durableId="299116309">
    <w:abstractNumId w:val="11"/>
  </w:num>
  <w:num w:numId="26" w16cid:durableId="1202984372">
    <w:abstractNumId w:val="17"/>
  </w:num>
  <w:num w:numId="27" w16cid:durableId="1622876933">
    <w:abstractNumId w:val="20"/>
  </w:num>
  <w:num w:numId="28" w16cid:durableId="635569609">
    <w:abstractNumId w:val="8"/>
  </w:num>
  <w:num w:numId="29" w16cid:durableId="2059352380">
    <w:abstractNumId w:val="37"/>
  </w:num>
  <w:num w:numId="30" w16cid:durableId="1015301925">
    <w:abstractNumId w:val="3"/>
  </w:num>
  <w:num w:numId="31" w16cid:durableId="1031690002">
    <w:abstractNumId w:val="33"/>
  </w:num>
  <w:num w:numId="32" w16cid:durableId="1543205134">
    <w:abstractNumId w:val="14"/>
  </w:num>
  <w:num w:numId="33" w16cid:durableId="329135915">
    <w:abstractNumId w:val="22"/>
  </w:num>
  <w:num w:numId="34" w16cid:durableId="1947343966">
    <w:abstractNumId w:val="31"/>
  </w:num>
  <w:num w:numId="35" w16cid:durableId="817693314">
    <w:abstractNumId w:val="4"/>
  </w:num>
  <w:num w:numId="36" w16cid:durableId="1385526878">
    <w:abstractNumId w:val="34"/>
  </w:num>
  <w:num w:numId="37" w16cid:durableId="61561972">
    <w:abstractNumId w:val="23"/>
  </w:num>
  <w:num w:numId="38" w16cid:durableId="785853473">
    <w:abstractNumId w:val="9"/>
  </w:num>
  <w:num w:numId="39" w16cid:durableId="1366173244">
    <w:abstractNumId w:val="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333"/>
    <w:rsid w:val="00000E5B"/>
    <w:rsid w:val="00003B22"/>
    <w:rsid w:val="0000505D"/>
    <w:rsid w:val="00007558"/>
    <w:rsid w:val="00007DE3"/>
    <w:rsid w:val="00011D87"/>
    <w:rsid w:val="00013BAF"/>
    <w:rsid w:val="000175B8"/>
    <w:rsid w:val="000205CD"/>
    <w:rsid w:val="00024335"/>
    <w:rsid w:val="00024BC6"/>
    <w:rsid w:val="000251B2"/>
    <w:rsid w:val="000315A6"/>
    <w:rsid w:val="000330F0"/>
    <w:rsid w:val="0003626A"/>
    <w:rsid w:val="00036B9C"/>
    <w:rsid w:val="00040053"/>
    <w:rsid w:val="000459F6"/>
    <w:rsid w:val="00053DF6"/>
    <w:rsid w:val="00054036"/>
    <w:rsid w:val="000545B8"/>
    <w:rsid w:val="000578E7"/>
    <w:rsid w:val="00060CE1"/>
    <w:rsid w:val="0006301A"/>
    <w:rsid w:val="00063037"/>
    <w:rsid w:val="00064403"/>
    <w:rsid w:val="0006493E"/>
    <w:rsid w:val="0007047F"/>
    <w:rsid w:val="00070EF5"/>
    <w:rsid w:val="0007600F"/>
    <w:rsid w:val="00076385"/>
    <w:rsid w:val="000837D1"/>
    <w:rsid w:val="00084A90"/>
    <w:rsid w:val="00085499"/>
    <w:rsid w:val="00085DB3"/>
    <w:rsid w:val="00090456"/>
    <w:rsid w:val="00090513"/>
    <w:rsid w:val="000914DE"/>
    <w:rsid w:val="0009233A"/>
    <w:rsid w:val="000923C3"/>
    <w:rsid w:val="00092AAD"/>
    <w:rsid w:val="00095F6D"/>
    <w:rsid w:val="000A0479"/>
    <w:rsid w:val="000A0687"/>
    <w:rsid w:val="000A0A55"/>
    <w:rsid w:val="000A1677"/>
    <w:rsid w:val="000A1679"/>
    <w:rsid w:val="000A342F"/>
    <w:rsid w:val="000A39D2"/>
    <w:rsid w:val="000A7944"/>
    <w:rsid w:val="000B1031"/>
    <w:rsid w:val="000B33DF"/>
    <w:rsid w:val="000B75ED"/>
    <w:rsid w:val="000B7CC8"/>
    <w:rsid w:val="000C0FC2"/>
    <w:rsid w:val="000C5931"/>
    <w:rsid w:val="000C5CCE"/>
    <w:rsid w:val="000C65E2"/>
    <w:rsid w:val="000D0CFD"/>
    <w:rsid w:val="000D1F43"/>
    <w:rsid w:val="000D2B52"/>
    <w:rsid w:val="000D43EE"/>
    <w:rsid w:val="000D462A"/>
    <w:rsid w:val="000D4BB1"/>
    <w:rsid w:val="000E15F4"/>
    <w:rsid w:val="000E22B4"/>
    <w:rsid w:val="000E2679"/>
    <w:rsid w:val="000F15C6"/>
    <w:rsid w:val="000F1C68"/>
    <w:rsid w:val="000F21E7"/>
    <w:rsid w:val="000F2F01"/>
    <w:rsid w:val="000F35C1"/>
    <w:rsid w:val="000F3DBF"/>
    <w:rsid w:val="000F55D5"/>
    <w:rsid w:val="000F5D0D"/>
    <w:rsid w:val="000F66ED"/>
    <w:rsid w:val="00100C68"/>
    <w:rsid w:val="00102121"/>
    <w:rsid w:val="001041B5"/>
    <w:rsid w:val="00107C0C"/>
    <w:rsid w:val="00110135"/>
    <w:rsid w:val="00110941"/>
    <w:rsid w:val="001123C8"/>
    <w:rsid w:val="00112F55"/>
    <w:rsid w:val="00113284"/>
    <w:rsid w:val="00113655"/>
    <w:rsid w:val="0011380A"/>
    <w:rsid w:val="001155E6"/>
    <w:rsid w:val="00120BAA"/>
    <w:rsid w:val="00120D2E"/>
    <w:rsid w:val="00121B50"/>
    <w:rsid w:val="00122C17"/>
    <w:rsid w:val="001247A6"/>
    <w:rsid w:val="001262CC"/>
    <w:rsid w:val="00127E28"/>
    <w:rsid w:val="00131A14"/>
    <w:rsid w:val="00131CB7"/>
    <w:rsid w:val="0013206A"/>
    <w:rsid w:val="00132A9D"/>
    <w:rsid w:val="001335E2"/>
    <w:rsid w:val="001336EF"/>
    <w:rsid w:val="00136F51"/>
    <w:rsid w:val="001371CF"/>
    <w:rsid w:val="0014191C"/>
    <w:rsid w:val="00141DFC"/>
    <w:rsid w:val="001425E7"/>
    <w:rsid w:val="00142D8A"/>
    <w:rsid w:val="00143642"/>
    <w:rsid w:val="00150FC8"/>
    <w:rsid w:val="001512B9"/>
    <w:rsid w:val="00152888"/>
    <w:rsid w:val="001529FD"/>
    <w:rsid w:val="00153E58"/>
    <w:rsid w:val="00156075"/>
    <w:rsid w:val="001563A6"/>
    <w:rsid w:val="00156813"/>
    <w:rsid w:val="00156DD0"/>
    <w:rsid w:val="00157101"/>
    <w:rsid w:val="001573D4"/>
    <w:rsid w:val="00160838"/>
    <w:rsid w:val="001625F4"/>
    <w:rsid w:val="00163879"/>
    <w:rsid w:val="00163D3F"/>
    <w:rsid w:val="00166C10"/>
    <w:rsid w:val="0016773D"/>
    <w:rsid w:val="00167B2F"/>
    <w:rsid w:val="00167D2D"/>
    <w:rsid w:val="001711A1"/>
    <w:rsid w:val="00171A3B"/>
    <w:rsid w:val="001731D6"/>
    <w:rsid w:val="00174541"/>
    <w:rsid w:val="001769CF"/>
    <w:rsid w:val="001802D9"/>
    <w:rsid w:val="00182D07"/>
    <w:rsid w:val="001854FD"/>
    <w:rsid w:val="00186602"/>
    <w:rsid w:val="0019259E"/>
    <w:rsid w:val="0019502F"/>
    <w:rsid w:val="001A0166"/>
    <w:rsid w:val="001A25AA"/>
    <w:rsid w:val="001A3EA3"/>
    <w:rsid w:val="001A3F39"/>
    <w:rsid w:val="001A6DC6"/>
    <w:rsid w:val="001B0480"/>
    <w:rsid w:val="001B081C"/>
    <w:rsid w:val="001B1899"/>
    <w:rsid w:val="001B1939"/>
    <w:rsid w:val="001B4071"/>
    <w:rsid w:val="001B4C21"/>
    <w:rsid w:val="001B657C"/>
    <w:rsid w:val="001C236B"/>
    <w:rsid w:val="001C3A26"/>
    <w:rsid w:val="001C49A9"/>
    <w:rsid w:val="001D1B6B"/>
    <w:rsid w:val="001D515D"/>
    <w:rsid w:val="001D5F2E"/>
    <w:rsid w:val="001D66B6"/>
    <w:rsid w:val="001D7F20"/>
    <w:rsid w:val="001D7FBF"/>
    <w:rsid w:val="001E0547"/>
    <w:rsid w:val="001E2924"/>
    <w:rsid w:val="001E5F02"/>
    <w:rsid w:val="001F05CC"/>
    <w:rsid w:val="001F48FD"/>
    <w:rsid w:val="001F51BC"/>
    <w:rsid w:val="002015DE"/>
    <w:rsid w:val="00202179"/>
    <w:rsid w:val="00205C18"/>
    <w:rsid w:val="00211F0D"/>
    <w:rsid w:val="00212E5F"/>
    <w:rsid w:val="00213137"/>
    <w:rsid w:val="00220CE0"/>
    <w:rsid w:val="00221EB0"/>
    <w:rsid w:val="002226F3"/>
    <w:rsid w:val="00224F4D"/>
    <w:rsid w:val="002254CC"/>
    <w:rsid w:val="002269F2"/>
    <w:rsid w:val="00227E29"/>
    <w:rsid w:val="00227F03"/>
    <w:rsid w:val="00230175"/>
    <w:rsid w:val="002314CC"/>
    <w:rsid w:val="00233DD7"/>
    <w:rsid w:val="00233EC0"/>
    <w:rsid w:val="00236258"/>
    <w:rsid w:val="00244AAB"/>
    <w:rsid w:val="00245131"/>
    <w:rsid w:val="002455B2"/>
    <w:rsid w:val="0025564F"/>
    <w:rsid w:val="00256877"/>
    <w:rsid w:val="0025708B"/>
    <w:rsid w:val="00257CE5"/>
    <w:rsid w:val="0027127A"/>
    <w:rsid w:val="00272EFF"/>
    <w:rsid w:val="00275A77"/>
    <w:rsid w:val="00276956"/>
    <w:rsid w:val="00276FE5"/>
    <w:rsid w:val="00277324"/>
    <w:rsid w:val="00282EEE"/>
    <w:rsid w:val="0028401E"/>
    <w:rsid w:val="00284326"/>
    <w:rsid w:val="002864DC"/>
    <w:rsid w:val="00286F09"/>
    <w:rsid w:val="00287DB4"/>
    <w:rsid w:val="00291456"/>
    <w:rsid w:val="00291753"/>
    <w:rsid w:val="00291AAB"/>
    <w:rsid w:val="00291CA5"/>
    <w:rsid w:val="00291CDE"/>
    <w:rsid w:val="002921EF"/>
    <w:rsid w:val="0029276F"/>
    <w:rsid w:val="002931C7"/>
    <w:rsid w:val="00293AF9"/>
    <w:rsid w:val="00294D76"/>
    <w:rsid w:val="00295100"/>
    <w:rsid w:val="00295F83"/>
    <w:rsid w:val="002967E6"/>
    <w:rsid w:val="00296E64"/>
    <w:rsid w:val="00297F7E"/>
    <w:rsid w:val="002A0C97"/>
    <w:rsid w:val="002A0D65"/>
    <w:rsid w:val="002A3ED4"/>
    <w:rsid w:val="002A7261"/>
    <w:rsid w:val="002A7DA0"/>
    <w:rsid w:val="002B2B55"/>
    <w:rsid w:val="002B6E4E"/>
    <w:rsid w:val="002C42B8"/>
    <w:rsid w:val="002C6D7E"/>
    <w:rsid w:val="002C7205"/>
    <w:rsid w:val="002D1207"/>
    <w:rsid w:val="002D13FA"/>
    <w:rsid w:val="002D251B"/>
    <w:rsid w:val="002D4A36"/>
    <w:rsid w:val="002D560F"/>
    <w:rsid w:val="002D746A"/>
    <w:rsid w:val="002E010B"/>
    <w:rsid w:val="002E07B5"/>
    <w:rsid w:val="002E0A34"/>
    <w:rsid w:val="002E1248"/>
    <w:rsid w:val="002E1FF1"/>
    <w:rsid w:val="002E4320"/>
    <w:rsid w:val="002E66EA"/>
    <w:rsid w:val="002F3B8D"/>
    <w:rsid w:val="002F4BD0"/>
    <w:rsid w:val="002F5A8E"/>
    <w:rsid w:val="00300241"/>
    <w:rsid w:val="00300649"/>
    <w:rsid w:val="00303A35"/>
    <w:rsid w:val="00303B58"/>
    <w:rsid w:val="003056F9"/>
    <w:rsid w:val="00311117"/>
    <w:rsid w:val="00311747"/>
    <w:rsid w:val="00311876"/>
    <w:rsid w:val="003161BB"/>
    <w:rsid w:val="00317754"/>
    <w:rsid w:val="00317BCF"/>
    <w:rsid w:val="00317CF7"/>
    <w:rsid w:val="00317D9B"/>
    <w:rsid w:val="00320F87"/>
    <w:rsid w:val="00321E21"/>
    <w:rsid w:val="00323F3F"/>
    <w:rsid w:val="00325F77"/>
    <w:rsid w:val="003274C0"/>
    <w:rsid w:val="003306BB"/>
    <w:rsid w:val="0033196F"/>
    <w:rsid w:val="00331FB6"/>
    <w:rsid w:val="00334886"/>
    <w:rsid w:val="003362CB"/>
    <w:rsid w:val="00337A15"/>
    <w:rsid w:val="003419A9"/>
    <w:rsid w:val="00342493"/>
    <w:rsid w:val="00343A8C"/>
    <w:rsid w:val="00344C4D"/>
    <w:rsid w:val="00347D1B"/>
    <w:rsid w:val="0035085C"/>
    <w:rsid w:val="00350E27"/>
    <w:rsid w:val="003554B7"/>
    <w:rsid w:val="0035713A"/>
    <w:rsid w:val="0036344B"/>
    <w:rsid w:val="00364E74"/>
    <w:rsid w:val="00366C86"/>
    <w:rsid w:val="003671D6"/>
    <w:rsid w:val="0036772B"/>
    <w:rsid w:val="00367B43"/>
    <w:rsid w:val="00372297"/>
    <w:rsid w:val="003737D4"/>
    <w:rsid w:val="00377E97"/>
    <w:rsid w:val="00380173"/>
    <w:rsid w:val="00380380"/>
    <w:rsid w:val="003811A2"/>
    <w:rsid w:val="00381297"/>
    <w:rsid w:val="00385AF0"/>
    <w:rsid w:val="00385F7A"/>
    <w:rsid w:val="003876F5"/>
    <w:rsid w:val="0038773D"/>
    <w:rsid w:val="00392606"/>
    <w:rsid w:val="00396545"/>
    <w:rsid w:val="003973F6"/>
    <w:rsid w:val="003A1B61"/>
    <w:rsid w:val="003A1CE1"/>
    <w:rsid w:val="003A2F93"/>
    <w:rsid w:val="003A4633"/>
    <w:rsid w:val="003B1FDB"/>
    <w:rsid w:val="003B258B"/>
    <w:rsid w:val="003B3173"/>
    <w:rsid w:val="003B3427"/>
    <w:rsid w:val="003B63F2"/>
    <w:rsid w:val="003B6751"/>
    <w:rsid w:val="003B79E5"/>
    <w:rsid w:val="003B7B39"/>
    <w:rsid w:val="003C06E1"/>
    <w:rsid w:val="003C0FD1"/>
    <w:rsid w:val="003C1FA8"/>
    <w:rsid w:val="003C24C9"/>
    <w:rsid w:val="003C74FE"/>
    <w:rsid w:val="003D38C5"/>
    <w:rsid w:val="003D4112"/>
    <w:rsid w:val="003D46A1"/>
    <w:rsid w:val="003D4AD4"/>
    <w:rsid w:val="003D5827"/>
    <w:rsid w:val="003D78F9"/>
    <w:rsid w:val="003D7A68"/>
    <w:rsid w:val="003D7A82"/>
    <w:rsid w:val="003E146D"/>
    <w:rsid w:val="003E2910"/>
    <w:rsid w:val="003E3CC1"/>
    <w:rsid w:val="003E4317"/>
    <w:rsid w:val="003F05AB"/>
    <w:rsid w:val="003F0E26"/>
    <w:rsid w:val="003F18BB"/>
    <w:rsid w:val="003F1AA4"/>
    <w:rsid w:val="003F1BE5"/>
    <w:rsid w:val="003F23EC"/>
    <w:rsid w:val="003F2F72"/>
    <w:rsid w:val="003F6BFD"/>
    <w:rsid w:val="003F7405"/>
    <w:rsid w:val="00400BE8"/>
    <w:rsid w:val="00401C79"/>
    <w:rsid w:val="00402BEF"/>
    <w:rsid w:val="004040F5"/>
    <w:rsid w:val="004042DF"/>
    <w:rsid w:val="00404456"/>
    <w:rsid w:val="00405088"/>
    <w:rsid w:val="004050FE"/>
    <w:rsid w:val="004052EC"/>
    <w:rsid w:val="0040771A"/>
    <w:rsid w:val="00411198"/>
    <w:rsid w:val="00411314"/>
    <w:rsid w:val="00411531"/>
    <w:rsid w:val="004117CF"/>
    <w:rsid w:val="00413008"/>
    <w:rsid w:val="00413316"/>
    <w:rsid w:val="00413528"/>
    <w:rsid w:val="004139EE"/>
    <w:rsid w:val="00413B71"/>
    <w:rsid w:val="00414C8C"/>
    <w:rsid w:val="004168FE"/>
    <w:rsid w:val="00417365"/>
    <w:rsid w:val="00426CF8"/>
    <w:rsid w:val="00427613"/>
    <w:rsid w:val="00433905"/>
    <w:rsid w:val="00434481"/>
    <w:rsid w:val="00435CDF"/>
    <w:rsid w:val="00435CF9"/>
    <w:rsid w:val="00436AF0"/>
    <w:rsid w:val="00437EAD"/>
    <w:rsid w:val="0044338C"/>
    <w:rsid w:val="004470E1"/>
    <w:rsid w:val="004477DA"/>
    <w:rsid w:val="00454CBE"/>
    <w:rsid w:val="00466385"/>
    <w:rsid w:val="00467037"/>
    <w:rsid w:val="0047148B"/>
    <w:rsid w:val="00472A0A"/>
    <w:rsid w:val="00472F78"/>
    <w:rsid w:val="00474170"/>
    <w:rsid w:val="00474883"/>
    <w:rsid w:val="004758DD"/>
    <w:rsid w:val="004763BA"/>
    <w:rsid w:val="00481EBE"/>
    <w:rsid w:val="0048268D"/>
    <w:rsid w:val="0048556D"/>
    <w:rsid w:val="00487D6E"/>
    <w:rsid w:val="00491AC8"/>
    <w:rsid w:val="00493291"/>
    <w:rsid w:val="00493424"/>
    <w:rsid w:val="004952AA"/>
    <w:rsid w:val="004955D6"/>
    <w:rsid w:val="00495CF3"/>
    <w:rsid w:val="004A022A"/>
    <w:rsid w:val="004A6A86"/>
    <w:rsid w:val="004A74EF"/>
    <w:rsid w:val="004B0D93"/>
    <w:rsid w:val="004B34ED"/>
    <w:rsid w:val="004B3BD9"/>
    <w:rsid w:val="004B4B0E"/>
    <w:rsid w:val="004B78F2"/>
    <w:rsid w:val="004C2128"/>
    <w:rsid w:val="004C4372"/>
    <w:rsid w:val="004D2C40"/>
    <w:rsid w:val="004D4009"/>
    <w:rsid w:val="004D4482"/>
    <w:rsid w:val="004D491E"/>
    <w:rsid w:val="004D4A3B"/>
    <w:rsid w:val="004D5659"/>
    <w:rsid w:val="004D7E68"/>
    <w:rsid w:val="004E1D68"/>
    <w:rsid w:val="004E4B87"/>
    <w:rsid w:val="004E508B"/>
    <w:rsid w:val="004E7D65"/>
    <w:rsid w:val="004F4E19"/>
    <w:rsid w:val="004F61FF"/>
    <w:rsid w:val="005039DA"/>
    <w:rsid w:val="00503AAC"/>
    <w:rsid w:val="0050757B"/>
    <w:rsid w:val="00511E20"/>
    <w:rsid w:val="00513B6C"/>
    <w:rsid w:val="0051503D"/>
    <w:rsid w:val="00515FB6"/>
    <w:rsid w:val="00516F3E"/>
    <w:rsid w:val="0051797D"/>
    <w:rsid w:val="00521FA0"/>
    <w:rsid w:val="00522673"/>
    <w:rsid w:val="00522F6F"/>
    <w:rsid w:val="00523934"/>
    <w:rsid w:val="00523CAB"/>
    <w:rsid w:val="00530905"/>
    <w:rsid w:val="00530DFD"/>
    <w:rsid w:val="00531973"/>
    <w:rsid w:val="005323D4"/>
    <w:rsid w:val="0053639F"/>
    <w:rsid w:val="005367A3"/>
    <w:rsid w:val="00540522"/>
    <w:rsid w:val="005415A2"/>
    <w:rsid w:val="00542A14"/>
    <w:rsid w:val="00542D47"/>
    <w:rsid w:val="00544407"/>
    <w:rsid w:val="005457FF"/>
    <w:rsid w:val="0055089C"/>
    <w:rsid w:val="00550AA3"/>
    <w:rsid w:val="00554DBE"/>
    <w:rsid w:val="005558CE"/>
    <w:rsid w:val="00562A01"/>
    <w:rsid w:val="00562D7F"/>
    <w:rsid w:val="0056302C"/>
    <w:rsid w:val="00563F39"/>
    <w:rsid w:val="005676E9"/>
    <w:rsid w:val="00570EA4"/>
    <w:rsid w:val="00572D67"/>
    <w:rsid w:val="00575085"/>
    <w:rsid w:val="00575E5A"/>
    <w:rsid w:val="00577BDA"/>
    <w:rsid w:val="005803F7"/>
    <w:rsid w:val="00580623"/>
    <w:rsid w:val="005833B5"/>
    <w:rsid w:val="0058495B"/>
    <w:rsid w:val="00586C5D"/>
    <w:rsid w:val="0059181F"/>
    <w:rsid w:val="00591C43"/>
    <w:rsid w:val="005958B8"/>
    <w:rsid w:val="00596351"/>
    <w:rsid w:val="005A3810"/>
    <w:rsid w:val="005A641D"/>
    <w:rsid w:val="005A6B1A"/>
    <w:rsid w:val="005A724B"/>
    <w:rsid w:val="005B0E78"/>
    <w:rsid w:val="005B2D6D"/>
    <w:rsid w:val="005B2E9D"/>
    <w:rsid w:val="005B4673"/>
    <w:rsid w:val="005B56B7"/>
    <w:rsid w:val="005B693A"/>
    <w:rsid w:val="005C04ED"/>
    <w:rsid w:val="005C1C08"/>
    <w:rsid w:val="005C46E4"/>
    <w:rsid w:val="005C5FA8"/>
    <w:rsid w:val="005C6806"/>
    <w:rsid w:val="005D25EF"/>
    <w:rsid w:val="005D3BD4"/>
    <w:rsid w:val="005D4810"/>
    <w:rsid w:val="005D5741"/>
    <w:rsid w:val="005D6C2B"/>
    <w:rsid w:val="005E3F98"/>
    <w:rsid w:val="005F2396"/>
    <w:rsid w:val="005F4B31"/>
    <w:rsid w:val="005F589F"/>
    <w:rsid w:val="005F5E2E"/>
    <w:rsid w:val="00600A85"/>
    <w:rsid w:val="00601997"/>
    <w:rsid w:val="00603F65"/>
    <w:rsid w:val="00604A81"/>
    <w:rsid w:val="006051A8"/>
    <w:rsid w:val="006062C8"/>
    <w:rsid w:val="00606A9A"/>
    <w:rsid w:val="00606CD4"/>
    <w:rsid w:val="00612333"/>
    <w:rsid w:val="006134BF"/>
    <w:rsid w:val="00614785"/>
    <w:rsid w:val="00617D9C"/>
    <w:rsid w:val="00621012"/>
    <w:rsid w:val="00622298"/>
    <w:rsid w:val="0062267B"/>
    <w:rsid w:val="00622CF7"/>
    <w:rsid w:val="00623585"/>
    <w:rsid w:val="0062446B"/>
    <w:rsid w:val="00627706"/>
    <w:rsid w:val="00631176"/>
    <w:rsid w:val="0063278D"/>
    <w:rsid w:val="00632EC3"/>
    <w:rsid w:val="00634B2F"/>
    <w:rsid w:val="00634F39"/>
    <w:rsid w:val="006370B4"/>
    <w:rsid w:val="00637DD6"/>
    <w:rsid w:val="00640DC0"/>
    <w:rsid w:val="00642523"/>
    <w:rsid w:val="006426F2"/>
    <w:rsid w:val="006448C3"/>
    <w:rsid w:val="00651947"/>
    <w:rsid w:val="00652494"/>
    <w:rsid w:val="00655013"/>
    <w:rsid w:val="006607BC"/>
    <w:rsid w:val="0066199D"/>
    <w:rsid w:val="00662CC9"/>
    <w:rsid w:val="00666941"/>
    <w:rsid w:val="00667124"/>
    <w:rsid w:val="00674C29"/>
    <w:rsid w:val="00675964"/>
    <w:rsid w:val="006767B5"/>
    <w:rsid w:val="00677CF8"/>
    <w:rsid w:val="00680997"/>
    <w:rsid w:val="006818C6"/>
    <w:rsid w:val="00681CB7"/>
    <w:rsid w:val="00683F95"/>
    <w:rsid w:val="00684C75"/>
    <w:rsid w:val="00691347"/>
    <w:rsid w:val="0069342E"/>
    <w:rsid w:val="00693612"/>
    <w:rsid w:val="00693AF2"/>
    <w:rsid w:val="00695C94"/>
    <w:rsid w:val="006962A4"/>
    <w:rsid w:val="00696634"/>
    <w:rsid w:val="00696DEB"/>
    <w:rsid w:val="006A2EF5"/>
    <w:rsid w:val="006A3786"/>
    <w:rsid w:val="006A4CE6"/>
    <w:rsid w:val="006A7FA4"/>
    <w:rsid w:val="006B2105"/>
    <w:rsid w:val="006B38D8"/>
    <w:rsid w:val="006B48E9"/>
    <w:rsid w:val="006B4C32"/>
    <w:rsid w:val="006B5EDB"/>
    <w:rsid w:val="006B7C70"/>
    <w:rsid w:val="006C011E"/>
    <w:rsid w:val="006C170D"/>
    <w:rsid w:val="006C509E"/>
    <w:rsid w:val="006C7C5E"/>
    <w:rsid w:val="006D0DE9"/>
    <w:rsid w:val="006D1395"/>
    <w:rsid w:val="006D13B7"/>
    <w:rsid w:val="006D2CBC"/>
    <w:rsid w:val="006D3694"/>
    <w:rsid w:val="006D7E1E"/>
    <w:rsid w:val="006E0032"/>
    <w:rsid w:val="006E26D0"/>
    <w:rsid w:val="006E38E1"/>
    <w:rsid w:val="006E563C"/>
    <w:rsid w:val="006F224C"/>
    <w:rsid w:val="006F2328"/>
    <w:rsid w:val="006F2678"/>
    <w:rsid w:val="006F2771"/>
    <w:rsid w:val="006F7930"/>
    <w:rsid w:val="007009DC"/>
    <w:rsid w:val="007101DC"/>
    <w:rsid w:val="00710693"/>
    <w:rsid w:val="00710E61"/>
    <w:rsid w:val="00712E84"/>
    <w:rsid w:val="0071409E"/>
    <w:rsid w:val="007144DF"/>
    <w:rsid w:val="007162C7"/>
    <w:rsid w:val="00721B5D"/>
    <w:rsid w:val="00721FD7"/>
    <w:rsid w:val="00722F9C"/>
    <w:rsid w:val="007266AB"/>
    <w:rsid w:val="0073058A"/>
    <w:rsid w:val="00731BE8"/>
    <w:rsid w:val="00733A65"/>
    <w:rsid w:val="00734098"/>
    <w:rsid w:val="00734747"/>
    <w:rsid w:val="00735FC5"/>
    <w:rsid w:val="00737109"/>
    <w:rsid w:val="00740723"/>
    <w:rsid w:val="00740822"/>
    <w:rsid w:val="0074166A"/>
    <w:rsid w:val="00741F98"/>
    <w:rsid w:val="00745002"/>
    <w:rsid w:val="0074549A"/>
    <w:rsid w:val="00747382"/>
    <w:rsid w:val="00750569"/>
    <w:rsid w:val="00751CEC"/>
    <w:rsid w:val="00752205"/>
    <w:rsid w:val="00755024"/>
    <w:rsid w:val="00755394"/>
    <w:rsid w:val="00756500"/>
    <w:rsid w:val="00760314"/>
    <w:rsid w:val="00761E51"/>
    <w:rsid w:val="00762745"/>
    <w:rsid w:val="007633D0"/>
    <w:rsid w:val="00765E4E"/>
    <w:rsid w:val="00777554"/>
    <w:rsid w:val="00781302"/>
    <w:rsid w:val="00782D9C"/>
    <w:rsid w:val="00783725"/>
    <w:rsid w:val="0078396C"/>
    <w:rsid w:val="0078417C"/>
    <w:rsid w:val="0078792F"/>
    <w:rsid w:val="00790049"/>
    <w:rsid w:val="0079060A"/>
    <w:rsid w:val="00791B7A"/>
    <w:rsid w:val="00791F33"/>
    <w:rsid w:val="00793974"/>
    <w:rsid w:val="00794186"/>
    <w:rsid w:val="007A133B"/>
    <w:rsid w:val="007A1806"/>
    <w:rsid w:val="007A25D4"/>
    <w:rsid w:val="007A5274"/>
    <w:rsid w:val="007A6438"/>
    <w:rsid w:val="007A6D66"/>
    <w:rsid w:val="007B14D5"/>
    <w:rsid w:val="007B3C3A"/>
    <w:rsid w:val="007B4654"/>
    <w:rsid w:val="007B7845"/>
    <w:rsid w:val="007C0CBD"/>
    <w:rsid w:val="007C1141"/>
    <w:rsid w:val="007C2006"/>
    <w:rsid w:val="007C3258"/>
    <w:rsid w:val="007C5694"/>
    <w:rsid w:val="007D11F4"/>
    <w:rsid w:val="007D37E0"/>
    <w:rsid w:val="007D4DF0"/>
    <w:rsid w:val="007D55B5"/>
    <w:rsid w:val="007D5890"/>
    <w:rsid w:val="007D7FC7"/>
    <w:rsid w:val="007E0841"/>
    <w:rsid w:val="007E13E6"/>
    <w:rsid w:val="007F050C"/>
    <w:rsid w:val="007F0D89"/>
    <w:rsid w:val="007F21BA"/>
    <w:rsid w:val="007F2CC7"/>
    <w:rsid w:val="007F54B9"/>
    <w:rsid w:val="007F6070"/>
    <w:rsid w:val="007F711D"/>
    <w:rsid w:val="008014A7"/>
    <w:rsid w:val="008015A1"/>
    <w:rsid w:val="00802019"/>
    <w:rsid w:val="008121AB"/>
    <w:rsid w:val="008125AB"/>
    <w:rsid w:val="00817026"/>
    <w:rsid w:val="00817768"/>
    <w:rsid w:val="008177DA"/>
    <w:rsid w:val="00817A41"/>
    <w:rsid w:val="00821E3B"/>
    <w:rsid w:val="00823298"/>
    <w:rsid w:val="0082532E"/>
    <w:rsid w:val="00831607"/>
    <w:rsid w:val="00833BA9"/>
    <w:rsid w:val="00835457"/>
    <w:rsid w:val="00835B4E"/>
    <w:rsid w:val="008366AF"/>
    <w:rsid w:val="008373ED"/>
    <w:rsid w:val="008376AD"/>
    <w:rsid w:val="00842537"/>
    <w:rsid w:val="008434AA"/>
    <w:rsid w:val="008459E2"/>
    <w:rsid w:val="00852363"/>
    <w:rsid w:val="0085260A"/>
    <w:rsid w:val="00852DE5"/>
    <w:rsid w:val="008578FA"/>
    <w:rsid w:val="00857C1B"/>
    <w:rsid w:val="008614A9"/>
    <w:rsid w:val="008637EE"/>
    <w:rsid w:val="008644DF"/>
    <w:rsid w:val="008647D2"/>
    <w:rsid w:val="00865C8C"/>
    <w:rsid w:val="0086605F"/>
    <w:rsid w:val="008719F7"/>
    <w:rsid w:val="00874A0B"/>
    <w:rsid w:val="0087579F"/>
    <w:rsid w:val="00877165"/>
    <w:rsid w:val="008774FA"/>
    <w:rsid w:val="008800C5"/>
    <w:rsid w:val="0088093F"/>
    <w:rsid w:val="00880E90"/>
    <w:rsid w:val="008833EA"/>
    <w:rsid w:val="008851EF"/>
    <w:rsid w:val="00885EAD"/>
    <w:rsid w:val="008863D6"/>
    <w:rsid w:val="00886A18"/>
    <w:rsid w:val="00890E38"/>
    <w:rsid w:val="00892A41"/>
    <w:rsid w:val="00897930"/>
    <w:rsid w:val="00897D1C"/>
    <w:rsid w:val="008A11B0"/>
    <w:rsid w:val="008A47FC"/>
    <w:rsid w:val="008A5208"/>
    <w:rsid w:val="008A5B74"/>
    <w:rsid w:val="008A615E"/>
    <w:rsid w:val="008A6682"/>
    <w:rsid w:val="008B2D16"/>
    <w:rsid w:val="008B322E"/>
    <w:rsid w:val="008B53CD"/>
    <w:rsid w:val="008C1378"/>
    <w:rsid w:val="008C2E40"/>
    <w:rsid w:val="008C4933"/>
    <w:rsid w:val="008C4CAC"/>
    <w:rsid w:val="008C4CDB"/>
    <w:rsid w:val="008D268C"/>
    <w:rsid w:val="008D2BAE"/>
    <w:rsid w:val="008D2BD5"/>
    <w:rsid w:val="008D2E1F"/>
    <w:rsid w:val="008D3BBB"/>
    <w:rsid w:val="008D4CC2"/>
    <w:rsid w:val="008D51A7"/>
    <w:rsid w:val="008D55A2"/>
    <w:rsid w:val="008D5FEA"/>
    <w:rsid w:val="008E1370"/>
    <w:rsid w:val="008E386C"/>
    <w:rsid w:val="008E4DED"/>
    <w:rsid w:val="008E5B11"/>
    <w:rsid w:val="008E7832"/>
    <w:rsid w:val="008F0B9C"/>
    <w:rsid w:val="008F33DE"/>
    <w:rsid w:val="00900AF8"/>
    <w:rsid w:val="0090290E"/>
    <w:rsid w:val="00902BF2"/>
    <w:rsid w:val="0090468B"/>
    <w:rsid w:val="00904E54"/>
    <w:rsid w:val="00906326"/>
    <w:rsid w:val="009115AA"/>
    <w:rsid w:val="009130A3"/>
    <w:rsid w:val="009164D0"/>
    <w:rsid w:val="00922693"/>
    <w:rsid w:val="009256E2"/>
    <w:rsid w:val="00926C25"/>
    <w:rsid w:val="009310DE"/>
    <w:rsid w:val="00931D5C"/>
    <w:rsid w:val="00932829"/>
    <w:rsid w:val="00936C4D"/>
    <w:rsid w:val="009407FD"/>
    <w:rsid w:val="009419CF"/>
    <w:rsid w:val="00941F6F"/>
    <w:rsid w:val="00942E2C"/>
    <w:rsid w:val="00943534"/>
    <w:rsid w:val="0094390C"/>
    <w:rsid w:val="00945E6F"/>
    <w:rsid w:val="0094615E"/>
    <w:rsid w:val="00950C41"/>
    <w:rsid w:val="00950DD3"/>
    <w:rsid w:val="00953794"/>
    <w:rsid w:val="00954EF7"/>
    <w:rsid w:val="00955727"/>
    <w:rsid w:val="009570F1"/>
    <w:rsid w:val="00963307"/>
    <w:rsid w:val="0096434D"/>
    <w:rsid w:val="009669D2"/>
    <w:rsid w:val="00966AF7"/>
    <w:rsid w:val="00967319"/>
    <w:rsid w:val="00970133"/>
    <w:rsid w:val="00970B63"/>
    <w:rsid w:val="00974EBD"/>
    <w:rsid w:val="00980BA6"/>
    <w:rsid w:val="00980EB6"/>
    <w:rsid w:val="009811B7"/>
    <w:rsid w:val="00984B01"/>
    <w:rsid w:val="00985605"/>
    <w:rsid w:val="00986536"/>
    <w:rsid w:val="00990EC1"/>
    <w:rsid w:val="00991F53"/>
    <w:rsid w:val="00995F81"/>
    <w:rsid w:val="0099613C"/>
    <w:rsid w:val="0099750F"/>
    <w:rsid w:val="009A4A15"/>
    <w:rsid w:val="009A72F5"/>
    <w:rsid w:val="009B3298"/>
    <w:rsid w:val="009B64E7"/>
    <w:rsid w:val="009B696A"/>
    <w:rsid w:val="009B7072"/>
    <w:rsid w:val="009C32B3"/>
    <w:rsid w:val="009C52DD"/>
    <w:rsid w:val="009D2896"/>
    <w:rsid w:val="009D2B12"/>
    <w:rsid w:val="009D58B4"/>
    <w:rsid w:val="009D6FFC"/>
    <w:rsid w:val="009E2193"/>
    <w:rsid w:val="009E3841"/>
    <w:rsid w:val="009E4776"/>
    <w:rsid w:val="009F05DB"/>
    <w:rsid w:val="009F3874"/>
    <w:rsid w:val="009F3DA2"/>
    <w:rsid w:val="009F4176"/>
    <w:rsid w:val="009F52E5"/>
    <w:rsid w:val="009F7197"/>
    <w:rsid w:val="00A02F71"/>
    <w:rsid w:val="00A05D00"/>
    <w:rsid w:val="00A072E0"/>
    <w:rsid w:val="00A127D4"/>
    <w:rsid w:val="00A1385C"/>
    <w:rsid w:val="00A13965"/>
    <w:rsid w:val="00A159F0"/>
    <w:rsid w:val="00A20272"/>
    <w:rsid w:val="00A21919"/>
    <w:rsid w:val="00A21F55"/>
    <w:rsid w:val="00A22ACE"/>
    <w:rsid w:val="00A23783"/>
    <w:rsid w:val="00A265B2"/>
    <w:rsid w:val="00A26D66"/>
    <w:rsid w:val="00A34FED"/>
    <w:rsid w:val="00A3635B"/>
    <w:rsid w:val="00A37838"/>
    <w:rsid w:val="00A40BA8"/>
    <w:rsid w:val="00A41B27"/>
    <w:rsid w:val="00A4246B"/>
    <w:rsid w:val="00A4446A"/>
    <w:rsid w:val="00A44DA5"/>
    <w:rsid w:val="00A510C6"/>
    <w:rsid w:val="00A512F7"/>
    <w:rsid w:val="00A5506B"/>
    <w:rsid w:val="00A5525C"/>
    <w:rsid w:val="00A57056"/>
    <w:rsid w:val="00A62210"/>
    <w:rsid w:val="00A63038"/>
    <w:rsid w:val="00A6667E"/>
    <w:rsid w:val="00A67C08"/>
    <w:rsid w:val="00A71C07"/>
    <w:rsid w:val="00A71E44"/>
    <w:rsid w:val="00A72EAC"/>
    <w:rsid w:val="00A74A79"/>
    <w:rsid w:val="00A77766"/>
    <w:rsid w:val="00A7797D"/>
    <w:rsid w:val="00A77A15"/>
    <w:rsid w:val="00A81785"/>
    <w:rsid w:val="00A81FE6"/>
    <w:rsid w:val="00A85CFF"/>
    <w:rsid w:val="00A87B68"/>
    <w:rsid w:val="00A92FCC"/>
    <w:rsid w:val="00A96CE6"/>
    <w:rsid w:val="00A96F12"/>
    <w:rsid w:val="00AA1000"/>
    <w:rsid w:val="00AA258C"/>
    <w:rsid w:val="00AA5245"/>
    <w:rsid w:val="00AA55F4"/>
    <w:rsid w:val="00AA655B"/>
    <w:rsid w:val="00AB1A18"/>
    <w:rsid w:val="00AB3D01"/>
    <w:rsid w:val="00AB60FB"/>
    <w:rsid w:val="00AB77DF"/>
    <w:rsid w:val="00AC3976"/>
    <w:rsid w:val="00AC4B71"/>
    <w:rsid w:val="00AC6109"/>
    <w:rsid w:val="00AD1254"/>
    <w:rsid w:val="00AD1660"/>
    <w:rsid w:val="00AD4E3B"/>
    <w:rsid w:val="00AD654B"/>
    <w:rsid w:val="00AD68B8"/>
    <w:rsid w:val="00AE211B"/>
    <w:rsid w:val="00AE4C4C"/>
    <w:rsid w:val="00AE5F96"/>
    <w:rsid w:val="00AE78C9"/>
    <w:rsid w:val="00AF14A5"/>
    <w:rsid w:val="00AF611C"/>
    <w:rsid w:val="00B01063"/>
    <w:rsid w:val="00B02326"/>
    <w:rsid w:val="00B04AC9"/>
    <w:rsid w:val="00B06B81"/>
    <w:rsid w:val="00B0705E"/>
    <w:rsid w:val="00B0709A"/>
    <w:rsid w:val="00B07EEE"/>
    <w:rsid w:val="00B11552"/>
    <w:rsid w:val="00B12FC4"/>
    <w:rsid w:val="00B13FC3"/>
    <w:rsid w:val="00B15460"/>
    <w:rsid w:val="00B21239"/>
    <w:rsid w:val="00B21FB7"/>
    <w:rsid w:val="00B224EC"/>
    <w:rsid w:val="00B234B0"/>
    <w:rsid w:val="00B2438C"/>
    <w:rsid w:val="00B262CE"/>
    <w:rsid w:val="00B27293"/>
    <w:rsid w:val="00B33134"/>
    <w:rsid w:val="00B3443A"/>
    <w:rsid w:val="00B3688F"/>
    <w:rsid w:val="00B4171F"/>
    <w:rsid w:val="00B41A06"/>
    <w:rsid w:val="00B441D3"/>
    <w:rsid w:val="00B46EA4"/>
    <w:rsid w:val="00B51995"/>
    <w:rsid w:val="00B52D23"/>
    <w:rsid w:val="00B530D3"/>
    <w:rsid w:val="00B53B42"/>
    <w:rsid w:val="00B629A0"/>
    <w:rsid w:val="00B63075"/>
    <w:rsid w:val="00B6457D"/>
    <w:rsid w:val="00B739F3"/>
    <w:rsid w:val="00B74AE6"/>
    <w:rsid w:val="00B77B47"/>
    <w:rsid w:val="00B809E7"/>
    <w:rsid w:val="00B8292B"/>
    <w:rsid w:val="00B87B50"/>
    <w:rsid w:val="00B90DE0"/>
    <w:rsid w:val="00B91F41"/>
    <w:rsid w:val="00B92125"/>
    <w:rsid w:val="00B943C5"/>
    <w:rsid w:val="00B94BE6"/>
    <w:rsid w:val="00BA0F1C"/>
    <w:rsid w:val="00BA37D3"/>
    <w:rsid w:val="00BA425E"/>
    <w:rsid w:val="00BA5D37"/>
    <w:rsid w:val="00BB0C53"/>
    <w:rsid w:val="00BB0D84"/>
    <w:rsid w:val="00BB4EA5"/>
    <w:rsid w:val="00BB5703"/>
    <w:rsid w:val="00BB5938"/>
    <w:rsid w:val="00BC2C1C"/>
    <w:rsid w:val="00BC5E1B"/>
    <w:rsid w:val="00BC7AED"/>
    <w:rsid w:val="00BE1D19"/>
    <w:rsid w:val="00BE3093"/>
    <w:rsid w:val="00BE397B"/>
    <w:rsid w:val="00BE4DCD"/>
    <w:rsid w:val="00BE73B6"/>
    <w:rsid w:val="00BF0C7C"/>
    <w:rsid w:val="00BF38C9"/>
    <w:rsid w:val="00BF3966"/>
    <w:rsid w:val="00BF5545"/>
    <w:rsid w:val="00BF5ED6"/>
    <w:rsid w:val="00BF7052"/>
    <w:rsid w:val="00BF79DB"/>
    <w:rsid w:val="00C01EDB"/>
    <w:rsid w:val="00C02F3F"/>
    <w:rsid w:val="00C038EE"/>
    <w:rsid w:val="00C0498E"/>
    <w:rsid w:val="00C04A88"/>
    <w:rsid w:val="00C062C9"/>
    <w:rsid w:val="00C12A78"/>
    <w:rsid w:val="00C135A3"/>
    <w:rsid w:val="00C15CC3"/>
    <w:rsid w:val="00C1676C"/>
    <w:rsid w:val="00C17E6E"/>
    <w:rsid w:val="00C200D0"/>
    <w:rsid w:val="00C2153B"/>
    <w:rsid w:val="00C230AE"/>
    <w:rsid w:val="00C23216"/>
    <w:rsid w:val="00C23899"/>
    <w:rsid w:val="00C24359"/>
    <w:rsid w:val="00C2578D"/>
    <w:rsid w:val="00C257DD"/>
    <w:rsid w:val="00C27D1D"/>
    <w:rsid w:val="00C324CB"/>
    <w:rsid w:val="00C32520"/>
    <w:rsid w:val="00C33769"/>
    <w:rsid w:val="00C36285"/>
    <w:rsid w:val="00C378B6"/>
    <w:rsid w:val="00C3798C"/>
    <w:rsid w:val="00C37C3B"/>
    <w:rsid w:val="00C41DC3"/>
    <w:rsid w:val="00C46FE4"/>
    <w:rsid w:val="00C47582"/>
    <w:rsid w:val="00C5017C"/>
    <w:rsid w:val="00C50553"/>
    <w:rsid w:val="00C5165C"/>
    <w:rsid w:val="00C52149"/>
    <w:rsid w:val="00C52443"/>
    <w:rsid w:val="00C5260F"/>
    <w:rsid w:val="00C54B89"/>
    <w:rsid w:val="00C54BDB"/>
    <w:rsid w:val="00C55922"/>
    <w:rsid w:val="00C55CD9"/>
    <w:rsid w:val="00C567B4"/>
    <w:rsid w:val="00C57F80"/>
    <w:rsid w:val="00C6108C"/>
    <w:rsid w:val="00C618D9"/>
    <w:rsid w:val="00C61AC1"/>
    <w:rsid w:val="00C63278"/>
    <w:rsid w:val="00C66115"/>
    <w:rsid w:val="00C70004"/>
    <w:rsid w:val="00C73882"/>
    <w:rsid w:val="00C756B5"/>
    <w:rsid w:val="00C7586E"/>
    <w:rsid w:val="00C758CF"/>
    <w:rsid w:val="00C81896"/>
    <w:rsid w:val="00C82C80"/>
    <w:rsid w:val="00C82D91"/>
    <w:rsid w:val="00C83A72"/>
    <w:rsid w:val="00C83E0C"/>
    <w:rsid w:val="00C8537A"/>
    <w:rsid w:val="00C85D10"/>
    <w:rsid w:val="00C87609"/>
    <w:rsid w:val="00C87928"/>
    <w:rsid w:val="00C91340"/>
    <w:rsid w:val="00C923B0"/>
    <w:rsid w:val="00C95FB5"/>
    <w:rsid w:val="00C965A1"/>
    <w:rsid w:val="00CA01C6"/>
    <w:rsid w:val="00CA08A0"/>
    <w:rsid w:val="00CA43A5"/>
    <w:rsid w:val="00CA57F8"/>
    <w:rsid w:val="00CA5A4D"/>
    <w:rsid w:val="00CB0A3F"/>
    <w:rsid w:val="00CB1B37"/>
    <w:rsid w:val="00CB26E4"/>
    <w:rsid w:val="00CB28EF"/>
    <w:rsid w:val="00CB667E"/>
    <w:rsid w:val="00CC3D1F"/>
    <w:rsid w:val="00CC4357"/>
    <w:rsid w:val="00CC7FDB"/>
    <w:rsid w:val="00CD01ED"/>
    <w:rsid w:val="00CD16AF"/>
    <w:rsid w:val="00CD21D5"/>
    <w:rsid w:val="00CD2AEF"/>
    <w:rsid w:val="00CD2BF0"/>
    <w:rsid w:val="00CD3D99"/>
    <w:rsid w:val="00CD5353"/>
    <w:rsid w:val="00CD5533"/>
    <w:rsid w:val="00CD66F4"/>
    <w:rsid w:val="00CE0A4A"/>
    <w:rsid w:val="00CE5BC0"/>
    <w:rsid w:val="00CF14A6"/>
    <w:rsid w:val="00CF201C"/>
    <w:rsid w:val="00CF470F"/>
    <w:rsid w:val="00CF553C"/>
    <w:rsid w:val="00CF58F3"/>
    <w:rsid w:val="00CF5BC9"/>
    <w:rsid w:val="00CF6A3C"/>
    <w:rsid w:val="00CF6D8B"/>
    <w:rsid w:val="00CF7A9D"/>
    <w:rsid w:val="00D0338C"/>
    <w:rsid w:val="00D05E02"/>
    <w:rsid w:val="00D06F7C"/>
    <w:rsid w:val="00D103FB"/>
    <w:rsid w:val="00D10A34"/>
    <w:rsid w:val="00D12E87"/>
    <w:rsid w:val="00D141DA"/>
    <w:rsid w:val="00D14E33"/>
    <w:rsid w:val="00D20683"/>
    <w:rsid w:val="00D221AD"/>
    <w:rsid w:val="00D2537D"/>
    <w:rsid w:val="00D313A1"/>
    <w:rsid w:val="00D314FF"/>
    <w:rsid w:val="00D31E67"/>
    <w:rsid w:val="00D32258"/>
    <w:rsid w:val="00D34B80"/>
    <w:rsid w:val="00D36D3E"/>
    <w:rsid w:val="00D36D4A"/>
    <w:rsid w:val="00D40749"/>
    <w:rsid w:val="00D46A45"/>
    <w:rsid w:val="00D504FD"/>
    <w:rsid w:val="00D51132"/>
    <w:rsid w:val="00D5310E"/>
    <w:rsid w:val="00D53D0C"/>
    <w:rsid w:val="00D5440E"/>
    <w:rsid w:val="00D572B5"/>
    <w:rsid w:val="00D615DA"/>
    <w:rsid w:val="00D61F21"/>
    <w:rsid w:val="00D629C6"/>
    <w:rsid w:val="00D65125"/>
    <w:rsid w:val="00D6705F"/>
    <w:rsid w:val="00D729ED"/>
    <w:rsid w:val="00D7368B"/>
    <w:rsid w:val="00D7428C"/>
    <w:rsid w:val="00D76DB9"/>
    <w:rsid w:val="00D76F0F"/>
    <w:rsid w:val="00D80C7F"/>
    <w:rsid w:val="00D810EF"/>
    <w:rsid w:val="00D8389B"/>
    <w:rsid w:val="00D861C9"/>
    <w:rsid w:val="00D87EC4"/>
    <w:rsid w:val="00D91559"/>
    <w:rsid w:val="00D92704"/>
    <w:rsid w:val="00D948B6"/>
    <w:rsid w:val="00D96EE6"/>
    <w:rsid w:val="00DA08F0"/>
    <w:rsid w:val="00DA34CE"/>
    <w:rsid w:val="00DA3730"/>
    <w:rsid w:val="00DA4E43"/>
    <w:rsid w:val="00DA751D"/>
    <w:rsid w:val="00DB4A64"/>
    <w:rsid w:val="00DB63DE"/>
    <w:rsid w:val="00DB79E4"/>
    <w:rsid w:val="00DC2FF7"/>
    <w:rsid w:val="00DC4B5A"/>
    <w:rsid w:val="00DC5777"/>
    <w:rsid w:val="00DD09D2"/>
    <w:rsid w:val="00DD20B6"/>
    <w:rsid w:val="00DD28F1"/>
    <w:rsid w:val="00DE098B"/>
    <w:rsid w:val="00DE3BD8"/>
    <w:rsid w:val="00DE3E24"/>
    <w:rsid w:val="00DE541C"/>
    <w:rsid w:val="00DF138E"/>
    <w:rsid w:val="00DF4C17"/>
    <w:rsid w:val="00DF78FC"/>
    <w:rsid w:val="00DF7B48"/>
    <w:rsid w:val="00E025FC"/>
    <w:rsid w:val="00E02D10"/>
    <w:rsid w:val="00E04701"/>
    <w:rsid w:val="00E05763"/>
    <w:rsid w:val="00E05B95"/>
    <w:rsid w:val="00E072B4"/>
    <w:rsid w:val="00E07D60"/>
    <w:rsid w:val="00E10363"/>
    <w:rsid w:val="00E106CF"/>
    <w:rsid w:val="00E10E5E"/>
    <w:rsid w:val="00E11DCC"/>
    <w:rsid w:val="00E14ACF"/>
    <w:rsid w:val="00E200B0"/>
    <w:rsid w:val="00E20C6E"/>
    <w:rsid w:val="00E213EE"/>
    <w:rsid w:val="00E224B3"/>
    <w:rsid w:val="00E315C0"/>
    <w:rsid w:val="00E32E62"/>
    <w:rsid w:val="00E42E71"/>
    <w:rsid w:val="00E44721"/>
    <w:rsid w:val="00E44D7E"/>
    <w:rsid w:val="00E44F73"/>
    <w:rsid w:val="00E472FD"/>
    <w:rsid w:val="00E5177F"/>
    <w:rsid w:val="00E52420"/>
    <w:rsid w:val="00E57476"/>
    <w:rsid w:val="00E636B5"/>
    <w:rsid w:val="00E637F8"/>
    <w:rsid w:val="00E6449E"/>
    <w:rsid w:val="00E65052"/>
    <w:rsid w:val="00E6607F"/>
    <w:rsid w:val="00E70C54"/>
    <w:rsid w:val="00E71278"/>
    <w:rsid w:val="00E72D74"/>
    <w:rsid w:val="00E75BEA"/>
    <w:rsid w:val="00E807E5"/>
    <w:rsid w:val="00E84A95"/>
    <w:rsid w:val="00E84AE1"/>
    <w:rsid w:val="00E901DE"/>
    <w:rsid w:val="00E92E1E"/>
    <w:rsid w:val="00E932B3"/>
    <w:rsid w:val="00E93D12"/>
    <w:rsid w:val="00E965D2"/>
    <w:rsid w:val="00EA1A31"/>
    <w:rsid w:val="00EA1C52"/>
    <w:rsid w:val="00EA4030"/>
    <w:rsid w:val="00EA43A6"/>
    <w:rsid w:val="00EA5512"/>
    <w:rsid w:val="00EB1330"/>
    <w:rsid w:val="00EB2DDC"/>
    <w:rsid w:val="00EB2DF1"/>
    <w:rsid w:val="00EB6294"/>
    <w:rsid w:val="00EB69FE"/>
    <w:rsid w:val="00EC1514"/>
    <w:rsid w:val="00EC5AE4"/>
    <w:rsid w:val="00ED02A0"/>
    <w:rsid w:val="00ED048A"/>
    <w:rsid w:val="00ED05A7"/>
    <w:rsid w:val="00ED0927"/>
    <w:rsid w:val="00ED20F4"/>
    <w:rsid w:val="00ED3127"/>
    <w:rsid w:val="00ED3727"/>
    <w:rsid w:val="00ED4333"/>
    <w:rsid w:val="00ED5F66"/>
    <w:rsid w:val="00ED763A"/>
    <w:rsid w:val="00EE006A"/>
    <w:rsid w:val="00EE1A6F"/>
    <w:rsid w:val="00EE1B74"/>
    <w:rsid w:val="00EE1C73"/>
    <w:rsid w:val="00EE2B16"/>
    <w:rsid w:val="00EF0228"/>
    <w:rsid w:val="00EF0503"/>
    <w:rsid w:val="00EF1DBE"/>
    <w:rsid w:val="00EF1FA2"/>
    <w:rsid w:val="00EF260C"/>
    <w:rsid w:val="00EF5099"/>
    <w:rsid w:val="00EF58C4"/>
    <w:rsid w:val="00F052F4"/>
    <w:rsid w:val="00F05CF3"/>
    <w:rsid w:val="00F1167C"/>
    <w:rsid w:val="00F11813"/>
    <w:rsid w:val="00F1299A"/>
    <w:rsid w:val="00F13340"/>
    <w:rsid w:val="00F212D4"/>
    <w:rsid w:val="00F216DA"/>
    <w:rsid w:val="00F21AB3"/>
    <w:rsid w:val="00F2213E"/>
    <w:rsid w:val="00F22E2E"/>
    <w:rsid w:val="00F233F5"/>
    <w:rsid w:val="00F23968"/>
    <w:rsid w:val="00F24102"/>
    <w:rsid w:val="00F24986"/>
    <w:rsid w:val="00F24C03"/>
    <w:rsid w:val="00F27521"/>
    <w:rsid w:val="00F27AE3"/>
    <w:rsid w:val="00F3093E"/>
    <w:rsid w:val="00F3157A"/>
    <w:rsid w:val="00F33654"/>
    <w:rsid w:val="00F352B4"/>
    <w:rsid w:val="00F36B95"/>
    <w:rsid w:val="00F40332"/>
    <w:rsid w:val="00F40FE7"/>
    <w:rsid w:val="00F42C75"/>
    <w:rsid w:val="00F447FF"/>
    <w:rsid w:val="00F45E49"/>
    <w:rsid w:val="00F4674A"/>
    <w:rsid w:val="00F50621"/>
    <w:rsid w:val="00F52C4E"/>
    <w:rsid w:val="00F54A58"/>
    <w:rsid w:val="00F55B0A"/>
    <w:rsid w:val="00F567B3"/>
    <w:rsid w:val="00F5693A"/>
    <w:rsid w:val="00F57485"/>
    <w:rsid w:val="00F62E98"/>
    <w:rsid w:val="00F6344B"/>
    <w:rsid w:val="00F63451"/>
    <w:rsid w:val="00F67812"/>
    <w:rsid w:val="00F70C0B"/>
    <w:rsid w:val="00F71281"/>
    <w:rsid w:val="00F71D9C"/>
    <w:rsid w:val="00F7610E"/>
    <w:rsid w:val="00F76E39"/>
    <w:rsid w:val="00F7761C"/>
    <w:rsid w:val="00F87960"/>
    <w:rsid w:val="00F923CD"/>
    <w:rsid w:val="00F93000"/>
    <w:rsid w:val="00FA0227"/>
    <w:rsid w:val="00FA067C"/>
    <w:rsid w:val="00FA069A"/>
    <w:rsid w:val="00FA0B74"/>
    <w:rsid w:val="00FA0D6C"/>
    <w:rsid w:val="00FA37DE"/>
    <w:rsid w:val="00FA5115"/>
    <w:rsid w:val="00FB11B0"/>
    <w:rsid w:val="00FB1A0E"/>
    <w:rsid w:val="00FB2A17"/>
    <w:rsid w:val="00FB3868"/>
    <w:rsid w:val="00FB7089"/>
    <w:rsid w:val="00FB725D"/>
    <w:rsid w:val="00FC1BD5"/>
    <w:rsid w:val="00FC2031"/>
    <w:rsid w:val="00FC406E"/>
    <w:rsid w:val="00FC4E3F"/>
    <w:rsid w:val="00FC5DBD"/>
    <w:rsid w:val="00FD0458"/>
    <w:rsid w:val="00FD0784"/>
    <w:rsid w:val="00FD456D"/>
    <w:rsid w:val="00FD4D72"/>
    <w:rsid w:val="00FD69D8"/>
    <w:rsid w:val="00FE059F"/>
    <w:rsid w:val="00FE1AE3"/>
    <w:rsid w:val="00FE2531"/>
    <w:rsid w:val="00FE29FA"/>
    <w:rsid w:val="00FE3C5B"/>
    <w:rsid w:val="00FE40FC"/>
    <w:rsid w:val="00FE523D"/>
    <w:rsid w:val="00FE7099"/>
    <w:rsid w:val="00FF06D8"/>
    <w:rsid w:val="00FF0FEC"/>
    <w:rsid w:val="00FF308E"/>
    <w:rsid w:val="00FF7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38985"/>
  <w15:chartTrackingRefBased/>
  <w15:docId w15:val="{213A9009-BE6B-489E-B511-7D87F0012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071"/>
    <w:pPr>
      <w:jc w:val="both"/>
    </w:pPr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389B"/>
    <w:pPr>
      <w:keepNext/>
      <w:numPr>
        <w:numId w:val="6"/>
      </w:numPr>
      <w:spacing w:before="120" w:after="240"/>
      <w:jc w:val="left"/>
      <w:outlineLvl w:val="0"/>
    </w:pPr>
    <w:rPr>
      <w:rFonts w:ascii="Gill Sans MT" w:hAnsi="Gill Sans MT"/>
      <w:b/>
      <w:kern w:val="28"/>
      <w:sz w:val="28"/>
      <w:lang w:val="en-US"/>
    </w:rPr>
  </w:style>
  <w:style w:type="paragraph" w:styleId="Heading2">
    <w:name w:val="heading 2"/>
    <w:basedOn w:val="ListNumber2"/>
    <w:link w:val="Heading2Char"/>
    <w:autoRedefine/>
    <w:uiPriority w:val="9"/>
    <w:qFormat/>
    <w:rsid w:val="001371CF"/>
    <w:pPr>
      <w:keepNext/>
      <w:numPr>
        <w:ilvl w:val="1"/>
        <w:numId w:val="6"/>
      </w:numPr>
      <w:tabs>
        <w:tab w:val="clear" w:pos="360"/>
      </w:tabs>
      <w:ind w:left="0" w:firstLine="0"/>
      <w:jc w:val="left"/>
      <w:outlineLvl w:val="1"/>
    </w:pPr>
    <w:rPr>
      <w:b/>
      <w:bCs/>
      <w:noProof/>
      <w:lang w:val="en-US"/>
    </w:rPr>
  </w:style>
  <w:style w:type="paragraph" w:styleId="Heading3">
    <w:name w:val="heading 3"/>
    <w:basedOn w:val="ListNumber2"/>
    <w:link w:val="Heading3Char"/>
    <w:autoRedefine/>
    <w:uiPriority w:val="9"/>
    <w:qFormat/>
    <w:rsid w:val="00A41B27"/>
    <w:pPr>
      <w:keepNext/>
      <w:numPr>
        <w:ilvl w:val="2"/>
        <w:numId w:val="9"/>
      </w:numPr>
      <w:ind w:left="720"/>
      <w:jc w:val="left"/>
      <w:outlineLvl w:val="2"/>
    </w:pPr>
    <w:rPr>
      <w:rFonts w:ascii="Gill Sans MT" w:hAnsi="Gill Sans MT"/>
      <w:lang w:val="en-US"/>
    </w:rPr>
  </w:style>
  <w:style w:type="paragraph" w:styleId="Heading4">
    <w:name w:val="heading 4"/>
    <w:basedOn w:val="Normal"/>
    <w:next w:val="Normal"/>
    <w:link w:val="Heading4Char"/>
    <w:uiPriority w:val="9"/>
    <w:qFormat/>
    <w:rsid w:val="00D8389B"/>
    <w:pPr>
      <w:keepNext/>
      <w:numPr>
        <w:ilvl w:val="3"/>
        <w:numId w:val="2"/>
      </w:numPr>
      <w:spacing w:after="240"/>
      <w:outlineLvl w:val="3"/>
    </w:pPr>
    <w:rPr>
      <w:b/>
      <w:sz w:val="22"/>
      <w:lang w:val="en-US"/>
    </w:rPr>
  </w:style>
  <w:style w:type="paragraph" w:styleId="Heading5">
    <w:name w:val="heading 5"/>
    <w:basedOn w:val="Normal"/>
    <w:next w:val="Normal"/>
    <w:link w:val="Heading5Char"/>
    <w:qFormat/>
    <w:rsid w:val="00D8389B"/>
    <w:pPr>
      <w:numPr>
        <w:ilvl w:val="4"/>
        <w:numId w:val="2"/>
      </w:numPr>
      <w:spacing w:after="240"/>
      <w:outlineLvl w:val="4"/>
    </w:pPr>
    <w:rPr>
      <w:sz w:val="22"/>
      <w:lang w:val="en-US"/>
    </w:rPr>
  </w:style>
  <w:style w:type="paragraph" w:styleId="Heading6">
    <w:name w:val="heading 6"/>
    <w:basedOn w:val="Normal"/>
    <w:next w:val="Normal"/>
    <w:link w:val="Heading6Char"/>
    <w:qFormat/>
    <w:rsid w:val="00D8389B"/>
    <w:pPr>
      <w:numPr>
        <w:ilvl w:val="5"/>
        <w:numId w:val="2"/>
      </w:numPr>
      <w:spacing w:before="240" w:after="60"/>
      <w:outlineLvl w:val="5"/>
    </w:pPr>
    <w:rPr>
      <w:i/>
      <w:sz w:val="22"/>
      <w:lang w:val="en-US"/>
    </w:rPr>
  </w:style>
  <w:style w:type="paragraph" w:styleId="Heading7">
    <w:name w:val="heading 7"/>
    <w:basedOn w:val="Normal"/>
    <w:next w:val="Normal"/>
    <w:link w:val="Heading7Char"/>
    <w:qFormat/>
    <w:rsid w:val="00D8389B"/>
    <w:pPr>
      <w:numPr>
        <w:ilvl w:val="6"/>
        <w:numId w:val="2"/>
      </w:numPr>
      <w:spacing w:before="240" w:after="60"/>
      <w:outlineLvl w:val="6"/>
    </w:pPr>
    <w:rPr>
      <w:lang w:val="en-US"/>
    </w:rPr>
  </w:style>
  <w:style w:type="paragraph" w:styleId="Heading8">
    <w:name w:val="heading 8"/>
    <w:basedOn w:val="Normal"/>
    <w:next w:val="Normal"/>
    <w:link w:val="Heading8Char"/>
    <w:qFormat/>
    <w:rsid w:val="00D8389B"/>
    <w:pPr>
      <w:numPr>
        <w:ilvl w:val="7"/>
        <w:numId w:val="2"/>
      </w:numPr>
      <w:spacing w:before="240" w:after="60"/>
      <w:outlineLvl w:val="7"/>
    </w:pPr>
    <w:rPr>
      <w:i/>
      <w:lang w:val="en-US"/>
    </w:rPr>
  </w:style>
  <w:style w:type="paragraph" w:styleId="Heading9">
    <w:name w:val="heading 9"/>
    <w:basedOn w:val="Normal"/>
    <w:next w:val="Normal"/>
    <w:link w:val="Heading9Char"/>
    <w:qFormat/>
    <w:rsid w:val="00D8389B"/>
    <w:pPr>
      <w:numPr>
        <w:ilvl w:val="8"/>
        <w:numId w:val="2"/>
      </w:numPr>
      <w:spacing w:before="240" w:after="60"/>
      <w:outlineLvl w:val="8"/>
    </w:pPr>
    <w:rPr>
      <w:i/>
      <w:sz w:val="1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D8389B"/>
    <w:rPr>
      <w:rFonts w:ascii="Gill Sans MT" w:eastAsia="Times New Roman" w:hAnsi="Gill Sans MT"/>
      <w:b/>
      <w:kern w:val="28"/>
      <w:sz w:val="28"/>
      <w:szCs w:val="24"/>
      <w:lang w:val="en-US"/>
    </w:rPr>
  </w:style>
  <w:style w:type="character" w:customStyle="1" w:styleId="Heading2Char">
    <w:name w:val="Heading 2 Char"/>
    <w:link w:val="Heading2"/>
    <w:uiPriority w:val="9"/>
    <w:rsid w:val="001371CF"/>
    <w:rPr>
      <w:rFonts w:ascii="Times New Roman" w:eastAsia="Times New Roman" w:hAnsi="Times New Roman"/>
      <w:b/>
      <w:bCs/>
      <w:noProof/>
      <w:sz w:val="24"/>
      <w:szCs w:val="24"/>
      <w:lang w:val="en-US"/>
    </w:rPr>
  </w:style>
  <w:style w:type="character" w:customStyle="1" w:styleId="Heading3Char">
    <w:name w:val="Heading 3 Char"/>
    <w:link w:val="Heading3"/>
    <w:uiPriority w:val="9"/>
    <w:rsid w:val="00A41B27"/>
    <w:rPr>
      <w:rFonts w:ascii="Gill Sans MT" w:eastAsia="Times New Roman" w:hAnsi="Gill Sans MT"/>
      <w:sz w:val="24"/>
      <w:szCs w:val="24"/>
      <w:lang w:val="en-US"/>
    </w:rPr>
  </w:style>
  <w:style w:type="character" w:customStyle="1" w:styleId="Heading4Char">
    <w:name w:val="Heading 4 Char"/>
    <w:link w:val="Heading4"/>
    <w:uiPriority w:val="9"/>
    <w:rsid w:val="00D8389B"/>
    <w:rPr>
      <w:rFonts w:ascii="Times New Roman" w:eastAsia="Times New Roman" w:hAnsi="Times New Roman"/>
      <w:b/>
      <w:sz w:val="22"/>
      <w:szCs w:val="24"/>
      <w:lang w:val="en-US"/>
    </w:rPr>
  </w:style>
  <w:style w:type="character" w:customStyle="1" w:styleId="Heading5Char">
    <w:name w:val="Heading 5 Char"/>
    <w:link w:val="Heading5"/>
    <w:rsid w:val="00D8389B"/>
    <w:rPr>
      <w:rFonts w:ascii="Times New Roman" w:eastAsia="Times New Roman" w:hAnsi="Times New Roman"/>
      <w:sz w:val="22"/>
      <w:szCs w:val="24"/>
      <w:lang w:val="en-US"/>
    </w:rPr>
  </w:style>
  <w:style w:type="character" w:customStyle="1" w:styleId="Heading6Char">
    <w:name w:val="Heading 6 Char"/>
    <w:link w:val="Heading6"/>
    <w:rsid w:val="00D8389B"/>
    <w:rPr>
      <w:rFonts w:ascii="Times New Roman" w:eastAsia="Times New Roman" w:hAnsi="Times New Roman"/>
      <w:i/>
      <w:sz w:val="22"/>
      <w:szCs w:val="24"/>
      <w:lang w:val="en-US"/>
    </w:rPr>
  </w:style>
  <w:style w:type="character" w:customStyle="1" w:styleId="Heading7Char">
    <w:name w:val="Heading 7 Char"/>
    <w:link w:val="Heading7"/>
    <w:rsid w:val="00D8389B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Heading8Char">
    <w:name w:val="Heading 8 Char"/>
    <w:link w:val="Heading8"/>
    <w:rsid w:val="00D8389B"/>
    <w:rPr>
      <w:rFonts w:ascii="Times New Roman" w:eastAsia="Times New Roman" w:hAnsi="Times New Roman"/>
      <w:i/>
      <w:sz w:val="24"/>
      <w:szCs w:val="24"/>
      <w:lang w:val="en-US"/>
    </w:rPr>
  </w:style>
  <w:style w:type="character" w:customStyle="1" w:styleId="Heading9Char">
    <w:name w:val="Heading 9 Char"/>
    <w:link w:val="Heading9"/>
    <w:rsid w:val="00D8389B"/>
    <w:rPr>
      <w:rFonts w:ascii="Times New Roman" w:eastAsia="Times New Roman" w:hAnsi="Times New Roman"/>
      <w:i/>
      <w:sz w:val="18"/>
      <w:szCs w:val="24"/>
      <w:lang w:val="en-US"/>
    </w:rPr>
  </w:style>
  <w:style w:type="paragraph" w:styleId="Header">
    <w:name w:val="header"/>
    <w:basedOn w:val="Normal"/>
    <w:link w:val="HeaderChar"/>
    <w:rsid w:val="00D8389B"/>
    <w:pPr>
      <w:tabs>
        <w:tab w:val="center" w:pos="4153"/>
        <w:tab w:val="right" w:pos="8306"/>
      </w:tabs>
      <w:spacing w:after="240"/>
    </w:pPr>
    <w:rPr>
      <w:sz w:val="22"/>
      <w:lang w:val="en-US"/>
    </w:rPr>
  </w:style>
  <w:style w:type="character" w:customStyle="1" w:styleId="HeaderChar">
    <w:name w:val="Header Char"/>
    <w:link w:val="Header"/>
    <w:rsid w:val="00D8389B"/>
    <w:rPr>
      <w:rFonts w:ascii="Bembo" w:eastAsia="Times New Roman" w:hAnsi="Bembo" w:cs="Times New Roman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D8389B"/>
    <w:pPr>
      <w:tabs>
        <w:tab w:val="center" w:pos="4153"/>
        <w:tab w:val="right" w:pos="8306"/>
      </w:tabs>
      <w:spacing w:after="240"/>
    </w:pPr>
    <w:rPr>
      <w:lang w:val="en-US"/>
    </w:rPr>
  </w:style>
  <w:style w:type="character" w:customStyle="1" w:styleId="FooterChar">
    <w:name w:val="Footer Char"/>
    <w:link w:val="Footer"/>
    <w:uiPriority w:val="99"/>
    <w:rsid w:val="00D8389B"/>
    <w:rPr>
      <w:rFonts w:ascii="Bembo" w:eastAsia="Times New Roman" w:hAnsi="Bembo" w:cs="Times New Roman"/>
      <w:sz w:val="24"/>
      <w:szCs w:val="20"/>
      <w:lang w:val="en-US"/>
    </w:rPr>
  </w:style>
  <w:style w:type="character" w:styleId="PageNumber">
    <w:name w:val="page number"/>
    <w:rsid w:val="00D8389B"/>
  </w:style>
  <w:style w:type="paragraph" w:styleId="TOC1">
    <w:name w:val="toc 1"/>
    <w:basedOn w:val="Normal"/>
    <w:next w:val="Normal"/>
    <w:uiPriority w:val="39"/>
    <w:rsid w:val="00D8389B"/>
    <w:pPr>
      <w:tabs>
        <w:tab w:val="right" w:leader="dot" w:pos="8930"/>
      </w:tabs>
      <w:spacing w:before="240"/>
    </w:pPr>
    <w:rPr>
      <w:b/>
      <w:sz w:val="22"/>
      <w:lang w:val="en-US"/>
    </w:rPr>
  </w:style>
  <w:style w:type="paragraph" w:styleId="BodyTextIndent">
    <w:name w:val="Body Text Indent"/>
    <w:basedOn w:val="Normal"/>
    <w:link w:val="BodyTextIndentChar"/>
    <w:rsid w:val="00D8389B"/>
    <w:pPr>
      <w:ind w:left="360"/>
    </w:pPr>
    <w:rPr>
      <w:lang w:val="en-US"/>
    </w:rPr>
  </w:style>
  <w:style w:type="character" w:customStyle="1" w:styleId="BodyTextIndentChar">
    <w:name w:val="Body Text Indent Char"/>
    <w:link w:val="BodyTextIndent"/>
    <w:rsid w:val="00D8389B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qFormat/>
    <w:rsid w:val="00D8389B"/>
    <w:pPr>
      <w:jc w:val="center"/>
    </w:pPr>
    <w:rPr>
      <w:sz w:val="28"/>
      <w:lang w:val="en-US"/>
    </w:rPr>
  </w:style>
  <w:style w:type="character" w:customStyle="1" w:styleId="TitleChar">
    <w:name w:val="Title Char"/>
    <w:link w:val="Title"/>
    <w:rsid w:val="00D8389B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rsid w:val="00D8389B"/>
    <w:pPr>
      <w:tabs>
        <w:tab w:val="left" w:pos="1000"/>
        <w:tab w:val="right" w:leader="dot" w:pos="8920"/>
      </w:tabs>
    </w:pPr>
  </w:style>
  <w:style w:type="paragraph" w:styleId="TOC3">
    <w:name w:val="toc 3"/>
    <w:basedOn w:val="Normal"/>
    <w:next w:val="Normal"/>
    <w:autoRedefine/>
    <w:uiPriority w:val="39"/>
    <w:rsid w:val="00D8389B"/>
    <w:pPr>
      <w:ind w:left="400"/>
    </w:pPr>
  </w:style>
  <w:style w:type="paragraph" w:styleId="TOC4">
    <w:name w:val="toc 4"/>
    <w:basedOn w:val="Normal"/>
    <w:next w:val="Normal"/>
    <w:autoRedefine/>
    <w:uiPriority w:val="39"/>
    <w:rsid w:val="00D8389B"/>
    <w:pPr>
      <w:ind w:left="600"/>
    </w:pPr>
  </w:style>
  <w:style w:type="paragraph" w:styleId="TOC5">
    <w:name w:val="toc 5"/>
    <w:basedOn w:val="Normal"/>
    <w:next w:val="Normal"/>
    <w:autoRedefine/>
    <w:uiPriority w:val="39"/>
    <w:rsid w:val="00D8389B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D8389B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D8389B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D8389B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D8389B"/>
    <w:pPr>
      <w:ind w:left="1600"/>
    </w:pPr>
  </w:style>
  <w:style w:type="character" w:styleId="Hyperlink">
    <w:name w:val="Hyperlink"/>
    <w:uiPriority w:val="99"/>
    <w:rsid w:val="00D8389B"/>
    <w:rPr>
      <w:color w:val="0000FF"/>
      <w:u w:val="single"/>
    </w:rPr>
  </w:style>
  <w:style w:type="paragraph" w:customStyle="1" w:styleId="Command">
    <w:name w:val="Command"/>
    <w:basedOn w:val="BodyTextIndent"/>
    <w:rsid w:val="00D8389B"/>
    <w:pPr>
      <w:ind w:left="1418"/>
    </w:pPr>
    <w:rPr>
      <w:rFonts w:ascii="Bembo" w:hAnsi="Bembo"/>
      <w:b/>
      <w:bCs/>
      <w:sz w:val="22"/>
      <w:szCs w:val="20"/>
    </w:rPr>
  </w:style>
  <w:style w:type="paragraph" w:styleId="Caption">
    <w:name w:val="caption"/>
    <w:basedOn w:val="Normal"/>
    <w:next w:val="Normal"/>
    <w:qFormat/>
    <w:rsid w:val="00D8389B"/>
    <w:pPr>
      <w:jc w:val="center"/>
    </w:pPr>
    <w:rPr>
      <w:b/>
      <w:lang w:val="en-US"/>
    </w:rPr>
  </w:style>
  <w:style w:type="paragraph" w:styleId="BodyText">
    <w:name w:val="Body Text"/>
    <w:basedOn w:val="Normal"/>
    <w:link w:val="BodyTextChar"/>
    <w:rsid w:val="00D8389B"/>
  </w:style>
  <w:style w:type="character" w:customStyle="1" w:styleId="BodyTextChar">
    <w:name w:val="Body Text Char"/>
    <w:link w:val="BodyText"/>
    <w:rsid w:val="00D8389B"/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uiPriority w:val="99"/>
    <w:rsid w:val="00D8389B"/>
    <w:rPr>
      <w:color w:val="800080"/>
      <w:u w:val="single"/>
    </w:rPr>
  </w:style>
  <w:style w:type="paragraph" w:styleId="Index1">
    <w:name w:val="index 1"/>
    <w:basedOn w:val="Normal"/>
    <w:next w:val="Normal"/>
    <w:autoRedefine/>
    <w:semiHidden/>
    <w:rsid w:val="00D8389B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D8389B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D8389B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D8389B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D8389B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D8389B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D8389B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D8389B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D8389B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D8389B"/>
  </w:style>
  <w:style w:type="paragraph" w:styleId="BodyTextIndent2">
    <w:name w:val="Body Text Indent 2"/>
    <w:basedOn w:val="Normal"/>
    <w:link w:val="BodyTextIndent2Char"/>
    <w:rsid w:val="00D8389B"/>
    <w:pPr>
      <w:ind w:left="1080"/>
    </w:pPr>
  </w:style>
  <w:style w:type="character" w:customStyle="1" w:styleId="BodyTextIndent2Char">
    <w:name w:val="Body Text Indent 2 Char"/>
    <w:link w:val="BodyTextIndent2"/>
    <w:rsid w:val="00D8389B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rsid w:val="00D8389B"/>
    <w:pPr>
      <w:spacing w:before="100" w:beforeAutospacing="1" w:after="100" w:afterAutospacing="1"/>
    </w:pPr>
  </w:style>
  <w:style w:type="paragraph" w:styleId="ListBullet">
    <w:name w:val="List Bullet"/>
    <w:basedOn w:val="Normal"/>
    <w:rsid w:val="00D8389B"/>
    <w:pPr>
      <w:numPr>
        <w:numId w:val="5"/>
      </w:numPr>
      <w:tabs>
        <w:tab w:val="clear" w:pos="360"/>
      </w:tabs>
      <w:overflowPunct w:val="0"/>
      <w:autoSpaceDE w:val="0"/>
      <w:autoSpaceDN w:val="0"/>
      <w:adjustRightInd w:val="0"/>
      <w:spacing w:after="120"/>
      <w:ind w:left="1800"/>
      <w:textAlignment w:val="baseline"/>
    </w:pPr>
    <w:rPr>
      <w:lang w:val="en-US"/>
    </w:rPr>
  </w:style>
  <w:style w:type="paragraph" w:styleId="ListNumber">
    <w:name w:val="List Number"/>
    <w:basedOn w:val="Normal"/>
    <w:rsid w:val="00D8389B"/>
    <w:pPr>
      <w:overflowPunct w:val="0"/>
      <w:autoSpaceDE w:val="0"/>
      <w:autoSpaceDN w:val="0"/>
      <w:adjustRightInd w:val="0"/>
      <w:spacing w:after="120"/>
      <w:ind w:left="1800" w:hanging="360"/>
      <w:textAlignment w:val="baseline"/>
    </w:pPr>
    <w:rPr>
      <w:lang w:val="en-US"/>
    </w:rPr>
  </w:style>
  <w:style w:type="paragraph" w:customStyle="1" w:styleId="TableHeading">
    <w:name w:val="Table Heading"/>
    <w:basedOn w:val="Normal"/>
    <w:next w:val="Normal"/>
    <w:rsid w:val="00D8389B"/>
    <w:pPr>
      <w:suppressAutoHyphens/>
      <w:overflowPunct w:val="0"/>
      <w:autoSpaceDE w:val="0"/>
      <w:autoSpaceDN w:val="0"/>
      <w:adjustRightInd w:val="0"/>
      <w:spacing w:after="60"/>
      <w:textAlignment w:val="baseline"/>
    </w:pPr>
    <w:rPr>
      <w:b/>
      <w:lang w:val="en-US"/>
    </w:rPr>
  </w:style>
  <w:style w:type="paragraph" w:customStyle="1" w:styleId="TableText">
    <w:name w:val="Table Text"/>
    <w:basedOn w:val="Normal"/>
    <w:rsid w:val="00D8389B"/>
    <w:pPr>
      <w:suppressAutoHyphens/>
      <w:overflowPunct w:val="0"/>
      <w:autoSpaceDE w:val="0"/>
      <w:autoSpaceDN w:val="0"/>
      <w:adjustRightInd w:val="0"/>
      <w:spacing w:after="60"/>
      <w:textAlignment w:val="baseline"/>
    </w:pPr>
    <w:rPr>
      <w:lang w:val="en-US"/>
    </w:rPr>
  </w:style>
  <w:style w:type="paragraph" w:customStyle="1" w:styleId="Guidelines">
    <w:name w:val="Guidelines"/>
    <w:basedOn w:val="Normal"/>
    <w:rsid w:val="00D8389B"/>
    <w:pPr>
      <w:overflowPunct w:val="0"/>
      <w:autoSpaceDE w:val="0"/>
      <w:autoSpaceDN w:val="0"/>
      <w:adjustRightInd w:val="0"/>
      <w:spacing w:after="120"/>
      <w:ind w:left="851"/>
      <w:textAlignment w:val="baseline"/>
    </w:pPr>
    <w:rPr>
      <w:vanish/>
      <w:u w:val="dotted"/>
      <w:lang w:val="en-US"/>
    </w:rPr>
  </w:style>
  <w:style w:type="numbering" w:styleId="111111">
    <w:name w:val="Outline List 2"/>
    <w:basedOn w:val="NoList"/>
    <w:rsid w:val="00D8389B"/>
  </w:style>
  <w:style w:type="paragraph" w:styleId="BalloonText">
    <w:name w:val="Balloon Text"/>
    <w:basedOn w:val="Normal"/>
    <w:link w:val="BalloonTextChar"/>
    <w:uiPriority w:val="99"/>
    <w:semiHidden/>
    <w:rsid w:val="00D838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8389B"/>
    <w:rPr>
      <w:rFonts w:ascii="Tahoma" w:eastAsia="Times New Roman" w:hAnsi="Tahoma" w:cs="Tahoma"/>
      <w:sz w:val="16"/>
      <w:szCs w:val="16"/>
    </w:rPr>
  </w:style>
  <w:style w:type="paragraph" w:styleId="ListNumber2">
    <w:name w:val="List Number 2"/>
    <w:basedOn w:val="Normal"/>
    <w:rsid w:val="00D8389B"/>
  </w:style>
  <w:style w:type="character" w:styleId="CommentReference">
    <w:name w:val="annotation reference"/>
    <w:semiHidden/>
    <w:rsid w:val="00D8389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D8389B"/>
    <w:rPr>
      <w:sz w:val="22"/>
    </w:rPr>
  </w:style>
  <w:style w:type="character" w:customStyle="1" w:styleId="CommentTextChar">
    <w:name w:val="Comment Text Char"/>
    <w:link w:val="CommentText"/>
    <w:semiHidden/>
    <w:rsid w:val="00D8389B"/>
    <w:rPr>
      <w:rFonts w:ascii="Bembo" w:eastAsia="Times New Roman" w:hAnsi="Bembo" w:cs="Times New Roman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D8389B"/>
    <w:rPr>
      <w:b/>
      <w:bCs/>
      <w:sz w:val="20"/>
    </w:rPr>
  </w:style>
  <w:style w:type="character" w:customStyle="1" w:styleId="CommentSubjectChar">
    <w:name w:val="Comment Subject Char"/>
    <w:link w:val="CommentSubject"/>
    <w:semiHidden/>
    <w:rsid w:val="00D8389B"/>
    <w:rPr>
      <w:rFonts w:ascii="Bembo" w:eastAsia="Times New Roman" w:hAnsi="Bembo" w:cs="Times New Roman"/>
      <w:b/>
      <w:bCs/>
      <w:sz w:val="20"/>
      <w:szCs w:val="20"/>
    </w:rPr>
  </w:style>
  <w:style w:type="paragraph" w:customStyle="1" w:styleId="Style12ptItalicJustified">
    <w:name w:val="Style 12 pt Italic Justified"/>
    <w:basedOn w:val="Normal"/>
    <w:rsid w:val="00D8389B"/>
    <w:rPr>
      <w:i/>
      <w:iCs/>
    </w:rPr>
  </w:style>
  <w:style w:type="paragraph" w:customStyle="1" w:styleId="Style1">
    <w:name w:val="Style1"/>
    <w:basedOn w:val="Heading1"/>
    <w:rsid w:val="00D8389B"/>
  </w:style>
  <w:style w:type="table" w:styleId="TableGrid">
    <w:name w:val="Table Grid"/>
    <w:basedOn w:val="TableNormal"/>
    <w:uiPriority w:val="39"/>
    <w:rsid w:val="00D8389B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2">
    <w:name w:val="List 2"/>
    <w:basedOn w:val="Normal"/>
    <w:rsid w:val="00D8389B"/>
    <w:pPr>
      <w:ind w:left="566" w:hanging="283"/>
      <w:jc w:val="left"/>
    </w:pPr>
    <w:rPr>
      <w:rFonts w:ascii="Arial" w:hAnsi="Arial"/>
      <w:sz w:val="20"/>
    </w:rPr>
  </w:style>
  <w:style w:type="paragraph" w:styleId="PlainText">
    <w:name w:val="Plain Text"/>
    <w:basedOn w:val="Normal"/>
    <w:link w:val="PlainTextChar"/>
    <w:rsid w:val="00D8389B"/>
    <w:pPr>
      <w:jc w:val="left"/>
    </w:pPr>
    <w:rPr>
      <w:rFonts w:ascii="Courier New" w:hAnsi="Courier New"/>
      <w:sz w:val="20"/>
    </w:rPr>
  </w:style>
  <w:style w:type="character" w:customStyle="1" w:styleId="PlainTextChar">
    <w:name w:val="Plain Text Char"/>
    <w:link w:val="PlainText"/>
    <w:rsid w:val="00D8389B"/>
    <w:rPr>
      <w:rFonts w:ascii="Courier New" w:eastAsia="Times New Roman" w:hAnsi="Courier New" w:cs="Times New Roman"/>
      <w:sz w:val="20"/>
      <w:szCs w:val="20"/>
    </w:rPr>
  </w:style>
  <w:style w:type="paragraph" w:customStyle="1" w:styleId="StyleHeading2Left0cmFirstline0cm">
    <w:name w:val="Style Heading 2 + Left:  0 cm First line:  0 cm"/>
    <w:basedOn w:val="Heading2"/>
    <w:rsid w:val="00D8389B"/>
    <w:pPr>
      <w:numPr>
        <w:ilvl w:val="0"/>
        <w:numId w:val="3"/>
      </w:numPr>
    </w:pPr>
    <w:rPr>
      <w:bCs w:val="0"/>
      <w:szCs w:val="20"/>
    </w:rPr>
  </w:style>
  <w:style w:type="paragraph" w:customStyle="1" w:styleId="StyleHeading2Left0cmFirstline0cmBefore12pt">
    <w:name w:val="Style Heading 2 + Left:  0 cm First line:  0 cm Before:  12 pt"/>
    <w:basedOn w:val="Heading2"/>
    <w:rsid w:val="00D8389B"/>
    <w:pPr>
      <w:numPr>
        <w:numId w:val="4"/>
      </w:numPr>
      <w:ind w:left="431" w:hanging="431"/>
    </w:pPr>
    <w:rPr>
      <w:bCs w:val="0"/>
      <w:szCs w:val="20"/>
    </w:rPr>
  </w:style>
  <w:style w:type="paragraph" w:styleId="DocumentMap">
    <w:name w:val="Document Map"/>
    <w:basedOn w:val="Normal"/>
    <w:link w:val="DocumentMapChar"/>
    <w:semiHidden/>
    <w:rsid w:val="00D8389B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link w:val="DocumentMap"/>
    <w:semiHidden/>
    <w:rsid w:val="00D8389B"/>
    <w:rPr>
      <w:rFonts w:ascii="Tahoma" w:eastAsia="Times New Roman" w:hAnsi="Tahoma" w:cs="Tahoma"/>
      <w:sz w:val="24"/>
      <w:szCs w:val="20"/>
      <w:shd w:val="clear" w:color="auto" w:fill="000080"/>
    </w:rPr>
  </w:style>
  <w:style w:type="paragraph" w:styleId="BodyTextIndent3">
    <w:name w:val="Body Text Indent 3"/>
    <w:basedOn w:val="Normal"/>
    <w:link w:val="BodyTextIndent3Char"/>
    <w:rsid w:val="00D8389B"/>
    <w:pPr>
      <w:ind w:left="1418"/>
    </w:pPr>
    <w:rPr>
      <w:sz w:val="22"/>
      <w:lang w:val="en-US"/>
    </w:rPr>
  </w:style>
  <w:style w:type="character" w:customStyle="1" w:styleId="BodyTextIndent3Char">
    <w:name w:val="Body Text Indent 3 Char"/>
    <w:link w:val="BodyTextIndent3"/>
    <w:rsid w:val="00D8389B"/>
    <w:rPr>
      <w:rFonts w:ascii="Bembo" w:eastAsia="Times New Roman" w:hAnsi="Bembo" w:cs="Times New Roman"/>
      <w:szCs w:val="20"/>
      <w:lang w:val="en-US"/>
    </w:rPr>
  </w:style>
  <w:style w:type="paragraph" w:styleId="BodyText2">
    <w:name w:val="Body Text 2"/>
    <w:basedOn w:val="Normal"/>
    <w:link w:val="BodyText2Char"/>
    <w:rsid w:val="00D8389B"/>
    <w:rPr>
      <w:sz w:val="22"/>
      <w:lang w:val="en-US"/>
    </w:rPr>
  </w:style>
  <w:style w:type="character" w:customStyle="1" w:styleId="BodyText2Char">
    <w:name w:val="Body Text 2 Char"/>
    <w:link w:val="BodyText2"/>
    <w:rsid w:val="00D8389B"/>
    <w:rPr>
      <w:rFonts w:ascii="Bembo" w:eastAsia="Times New Roman" w:hAnsi="Bembo" w:cs="Times New Roman"/>
      <w:szCs w:val="20"/>
      <w:lang w:val="en-US"/>
    </w:rPr>
  </w:style>
  <w:style w:type="paragraph" w:styleId="BodyText3">
    <w:name w:val="Body Text 3"/>
    <w:basedOn w:val="Normal"/>
    <w:link w:val="BodyText3Char"/>
    <w:rsid w:val="00D8389B"/>
    <w:pPr>
      <w:jc w:val="left"/>
    </w:pPr>
    <w:rPr>
      <w:b/>
      <w:bCs/>
    </w:rPr>
  </w:style>
  <w:style w:type="character" w:customStyle="1" w:styleId="BodyText3Char">
    <w:name w:val="Body Text 3 Char"/>
    <w:link w:val="BodyText3"/>
    <w:rsid w:val="00D8389B"/>
    <w:rPr>
      <w:rFonts w:ascii="Bembo" w:eastAsia="Times New Roman" w:hAnsi="Bembo" w:cs="Times New Roman"/>
      <w:b/>
      <w:bCs/>
      <w:sz w:val="24"/>
      <w:szCs w:val="20"/>
    </w:rPr>
  </w:style>
  <w:style w:type="paragraph" w:styleId="FootnoteText">
    <w:name w:val="footnote text"/>
    <w:basedOn w:val="Normal"/>
    <w:link w:val="FootnoteTextChar"/>
    <w:semiHidden/>
    <w:rsid w:val="00D8389B"/>
    <w:pPr>
      <w:jc w:val="left"/>
    </w:pPr>
    <w:rPr>
      <w:sz w:val="20"/>
    </w:rPr>
  </w:style>
  <w:style w:type="character" w:customStyle="1" w:styleId="FootnoteTextChar">
    <w:name w:val="Footnote Text Char"/>
    <w:link w:val="FootnoteText"/>
    <w:semiHidden/>
    <w:rsid w:val="00D8389B"/>
    <w:rPr>
      <w:rFonts w:ascii="Bembo" w:eastAsia="Times New Roman" w:hAnsi="Bembo" w:cs="Times New Roman"/>
      <w:sz w:val="20"/>
      <w:szCs w:val="20"/>
    </w:rPr>
  </w:style>
  <w:style w:type="character" w:styleId="FootnoteReference">
    <w:name w:val="footnote reference"/>
    <w:semiHidden/>
    <w:rsid w:val="00D8389B"/>
    <w:rPr>
      <w:vertAlign w:val="superscript"/>
    </w:rPr>
  </w:style>
  <w:style w:type="paragraph" w:customStyle="1" w:styleId="Heading3Bembo">
    <w:name w:val="Heading 3 + Bembo"/>
    <w:aliases w:val="12 pt"/>
    <w:basedOn w:val="Heading3"/>
    <w:rsid w:val="00D8389B"/>
    <w:pPr>
      <w:numPr>
        <w:ilvl w:val="0"/>
        <w:numId w:val="0"/>
      </w:numPr>
      <w:tabs>
        <w:tab w:val="num" w:pos="1224"/>
      </w:tabs>
      <w:ind w:left="1224" w:hanging="504"/>
    </w:pPr>
    <w:rPr>
      <w:rFonts w:ascii="Bembo" w:hAnsi="Bembo"/>
      <w:sz w:val="22"/>
    </w:rPr>
  </w:style>
  <w:style w:type="paragraph" w:customStyle="1" w:styleId="Normal12pt">
    <w:name w:val="Normal + 12 pt"/>
    <w:basedOn w:val="Normal"/>
    <w:rsid w:val="00D8389B"/>
    <w:pPr>
      <w:jc w:val="left"/>
    </w:pPr>
    <w:rPr>
      <w:sz w:val="22"/>
    </w:rPr>
  </w:style>
  <w:style w:type="character" w:customStyle="1" w:styleId="schapman">
    <w:name w:val="s_chapman"/>
    <w:semiHidden/>
    <w:rsid w:val="00D8389B"/>
    <w:rPr>
      <w:rFonts w:ascii="Arial" w:hAnsi="Arial" w:cs="Arial"/>
      <w:color w:val="000080"/>
      <w:sz w:val="20"/>
      <w:szCs w:val="20"/>
    </w:rPr>
  </w:style>
  <w:style w:type="character" w:customStyle="1" w:styleId="yellowfadeinnerspan">
    <w:name w:val="yellowfadeinnerspan"/>
    <w:rsid w:val="00D8389B"/>
  </w:style>
  <w:style w:type="paragraph" w:styleId="ListContinue2">
    <w:name w:val="List Continue 2"/>
    <w:basedOn w:val="Normal"/>
    <w:rsid w:val="00D8389B"/>
    <w:pPr>
      <w:spacing w:after="120"/>
      <w:ind w:left="566"/>
    </w:pPr>
  </w:style>
  <w:style w:type="character" w:customStyle="1" w:styleId="mcontent">
    <w:name w:val="mcontent"/>
    <w:rsid w:val="00D8389B"/>
  </w:style>
  <w:style w:type="character" w:customStyle="1" w:styleId="mw-headline">
    <w:name w:val="mw-headline"/>
    <w:rsid w:val="00D8389B"/>
  </w:style>
  <w:style w:type="character" w:styleId="Strong">
    <w:name w:val="Strong"/>
    <w:uiPriority w:val="22"/>
    <w:qFormat/>
    <w:rsid w:val="00D8389B"/>
    <w:rPr>
      <w:b/>
      <w:bCs/>
    </w:rPr>
  </w:style>
  <w:style w:type="paragraph" w:customStyle="1" w:styleId="xl24">
    <w:name w:val="xl24"/>
    <w:basedOn w:val="Normal"/>
    <w:rsid w:val="00D8389B"/>
    <w:pPr>
      <w:spacing w:before="100" w:beforeAutospacing="1" w:after="100" w:afterAutospacing="1"/>
      <w:jc w:val="left"/>
      <w:textAlignment w:val="top"/>
    </w:pPr>
  </w:style>
  <w:style w:type="paragraph" w:customStyle="1" w:styleId="xl25">
    <w:name w:val="xl25"/>
    <w:basedOn w:val="Normal"/>
    <w:rsid w:val="00D8389B"/>
    <w:pPr>
      <w:spacing w:before="100" w:beforeAutospacing="1" w:after="100" w:afterAutospacing="1"/>
      <w:jc w:val="left"/>
      <w:textAlignment w:val="top"/>
    </w:pPr>
  </w:style>
  <w:style w:type="paragraph" w:customStyle="1" w:styleId="xl26">
    <w:name w:val="xl26"/>
    <w:basedOn w:val="Normal"/>
    <w:rsid w:val="00D8389B"/>
    <w:pPr>
      <w:shd w:val="clear" w:color="auto" w:fill="C0C0C0"/>
      <w:spacing w:before="100" w:beforeAutospacing="1" w:after="100" w:afterAutospacing="1"/>
      <w:jc w:val="left"/>
      <w:textAlignment w:val="top"/>
    </w:pPr>
    <w:rPr>
      <w:rFonts w:ascii="Arial" w:hAnsi="Arial" w:cs="Arial"/>
      <w:b/>
      <w:bCs/>
    </w:rPr>
  </w:style>
  <w:style w:type="paragraph" w:customStyle="1" w:styleId="xl27">
    <w:name w:val="xl27"/>
    <w:basedOn w:val="Normal"/>
    <w:rsid w:val="00D8389B"/>
    <w:pPr>
      <w:shd w:val="clear" w:color="auto" w:fill="C0C0C0"/>
      <w:spacing w:before="100" w:beforeAutospacing="1" w:after="100" w:afterAutospacing="1"/>
      <w:jc w:val="left"/>
      <w:textAlignment w:val="top"/>
    </w:pPr>
    <w:rPr>
      <w:rFonts w:ascii="Arial" w:hAnsi="Arial" w:cs="Arial"/>
      <w:b/>
      <w:bCs/>
    </w:rPr>
  </w:style>
  <w:style w:type="paragraph" w:customStyle="1" w:styleId="xl28">
    <w:name w:val="xl28"/>
    <w:basedOn w:val="Normal"/>
    <w:rsid w:val="00D838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</w:style>
  <w:style w:type="paragraph" w:customStyle="1" w:styleId="xl29">
    <w:name w:val="xl29"/>
    <w:basedOn w:val="Normal"/>
    <w:rsid w:val="00D838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</w:style>
  <w:style w:type="paragraph" w:customStyle="1" w:styleId="xl30">
    <w:name w:val="xl30"/>
    <w:basedOn w:val="Normal"/>
    <w:rsid w:val="00D838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</w:style>
  <w:style w:type="paragraph" w:customStyle="1" w:styleId="xl31">
    <w:name w:val="xl31"/>
    <w:basedOn w:val="Normal"/>
    <w:rsid w:val="00D838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</w:style>
  <w:style w:type="paragraph" w:customStyle="1" w:styleId="xl32">
    <w:name w:val="xl32"/>
    <w:basedOn w:val="Normal"/>
    <w:rsid w:val="00D838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" w:hAnsi="Arial" w:cs="Arial"/>
    </w:rPr>
  </w:style>
  <w:style w:type="paragraph" w:customStyle="1" w:styleId="xl33">
    <w:name w:val="xl33"/>
    <w:basedOn w:val="Normal"/>
    <w:rsid w:val="00D838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" w:hAnsi="Arial" w:cs="Arial"/>
    </w:rPr>
  </w:style>
  <w:style w:type="paragraph" w:customStyle="1" w:styleId="xl34">
    <w:name w:val="xl34"/>
    <w:basedOn w:val="Normal"/>
    <w:rsid w:val="00D838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" w:hAnsi="Arial" w:cs="Arial"/>
    </w:rPr>
  </w:style>
  <w:style w:type="paragraph" w:customStyle="1" w:styleId="xl35">
    <w:name w:val="xl35"/>
    <w:basedOn w:val="Normal"/>
    <w:rsid w:val="00D8389B"/>
    <w:pPr>
      <w:spacing w:before="100" w:beforeAutospacing="1" w:after="100" w:afterAutospacing="1"/>
      <w:jc w:val="left"/>
      <w:textAlignment w:val="top"/>
    </w:pPr>
    <w:rPr>
      <w:rFonts w:ascii="Arial" w:hAnsi="Arial" w:cs="Arial"/>
    </w:rPr>
  </w:style>
  <w:style w:type="paragraph" w:styleId="ListParagraph">
    <w:name w:val="List Paragraph"/>
    <w:basedOn w:val="Normal"/>
    <w:uiPriority w:val="34"/>
    <w:qFormat/>
    <w:rsid w:val="00D8389B"/>
    <w:pPr>
      <w:ind w:left="720"/>
      <w:jc w:val="left"/>
    </w:pPr>
    <w:rPr>
      <w:rFonts w:ascii="Calibri" w:eastAsia="MS Mincho" w:hAnsi="Calibri" w:cs="Calibri"/>
      <w:sz w:val="22"/>
      <w:szCs w:val="22"/>
      <w:lang w:eastAsia="ja-JP"/>
    </w:rPr>
  </w:style>
  <w:style w:type="paragraph" w:customStyle="1" w:styleId="font5">
    <w:name w:val="font5"/>
    <w:basedOn w:val="Normal"/>
    <w:rsid w:val="00D8389B"/>
    <w:pPr>
      <w:spacing w:before="100" w:beforeAutospacing="1" w:after="100" w:afterAutospacing="1"/>
      <w:jc w:val="left"/>
    </w:pPr>
    <w:rPr>
      <w:rFonts w:ascii="Arial" w:hAnsi="Arial" w:cs="Arial"/>
      <w:sz w:val="20"/>
    </w:rPr>
  </w:style>
  <w:style w:type="paragraph" w:customStyle="1" w:styleId="xl63">
    <w:name w:val="xl63"/>
    <w:basedOn w:val="Normal"/>
    <w:rsid w:val="00D8389B"/>
    <w:pPr>
      <w:pBdr>
        <w:bottom w:val="single" w:sz="4" w:space="0" w:color="auto"/>
      </w:pBdr>
      <w:spacing w:before="100" w:beforeAutospacing="1" w:after="100" w:afterAutospacing="1"/>
      <w:jc w:val="left"/>
    </w:pPr>
  </w:style>
  <w:style w:type="paragraph" w:customStyle="1" w:styleId="xl64">
    <w:name w:val="xl64"/>
    <w:basedOn w:val="Normal"/>
    <w:rsid w:val="00D8389B"/>
    <w:pPr>
      <w:spacing w:before="100" w:beforeAutospacing="1" w:after="100" w:afterAutospacing="1"/>
      <w:jc w:val="left"/>
    </w:pPr>
    <w:rPr>
      <w:rFonts w:ascii="Arial" w:hAnsi="Arial" w:cs="Arial"/>
      <w:color w:val="FF0000"/>
    </w:rPr>
  </w:style>
  <w:style w:type="paragraph" w:customStyle="1" w:styleId="xl65">
    <w:name w:val="xl65"/>
    <w:basedOn w:val="Normal"/>
    <w:rsid w:val="00D8389B"/>
    <w:pPr>
      <w:spacing w:before="100" w:beforeAutospacing="1" w:after="100" w:afterAutospacing="1"/>
      <w:jc w:val="left"/>
    </w:pPr>
    <w:rPr>
      <w:rFonts w:ascii="Arial" w:hAnsi="Arial" w:cs="Arial"/>
    </w:rPr>
  </w:style>
  <w:style w:type="paragraph" w:customStyle="1" w:styleId="xl66">
    <w:name w:val="xl66"/>
    <w:basedOn w:val="Normal"/>
    <w:rsid w:val="00D8389B"/>
    <w:pPr>
      <w:pBdr>
        <w:bottom w:val="single" w:sz="4" w:space="0" w:color="auto"/>
      </w:pBdr>
      <w:spacing w:before="100" w:beforeAutospacing="1" w:after="100" w:afterAutospacing="1"/>
      <w:jc w:val="left"/>
    </w:pPr>
    <w:rPr>
      <w:rFonts w:ascii="Arial" w:hAnsi="Arial" w:cs="Arial"/>
    </w:rPr>
  </w:style>
  <w:style w:type="character" w:customStyle="1" w:styleId="TableInternalText">
    <w:name w:val="Table Internal Text"/>
    <w:uiPriority w:val="99"/>
    <w:rsid w:val="00D8389B"/>
    <w:rPr>
      <w:rFonts w:ascii="Arial" w:hAnsi="Arial" w:cs="Arial"/>
      <w:b/>
      <w:color w:val="000000"/>
      <w:spacing w:val="-4"/>
      <w:sz w:val="22"/>
      <w:szCs w:val="22"/>
      <w:lang w:val="de-DE" w:eastAsia="ar-SA" w:bidi="ar-SA"/>
    </w:rPr>
  </w:style>
  <w:style w:type="character" w:customStyle="1" w:styleId="TableInternalHeader">
    <w:name w:val="Table Internal Header"/>
    <w:uiPriority w:val="99"/>
    <w:rsid w:val="00D8389B"/>
    <w:rPr>
      <w:rFonts w:ascii="Arial" w:hAnsi="Arial"/>
      <w:b/>
      <w:color w:val="000000"/>
      <w:spacing w:val="-4"/>
      <w:sz w:val="22"/>
      <w:lang w:val="de-DE" w:eastAsia="ar-SA"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83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link w:val="HTMLPreformatted"/>
    <w:uiPriority w:val="99"/>
    <w:rsid w:val="00D8389B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unicode">
    <w:name w:val="unicode"/>
    <w:rsid w:val="00D8389B"/>
  </w:style>
  <w:style w:type="character" w:customStyle="1" w:styleId="st">
    <w:name w:val="st"/>
    <w:rsid w:val="00D8389B"/>
  </w:style>
  <w:style w:type="character" w:styleId="Emphasis">
    <w:name w:val="Emphasis"/>
    <w:uiPriority w:val="20"/>
    <w:qFormat/>
    <w:rsid w:val="00D8389B"/>
    <w:rPr>
      <w:i/>
      <w:iCs/>
    </w:rPr>
  </w:style>
  <w:style w:type="character" w:styleId="HTMLCode">
    <w:name w:val="HTML Code"/>
    <w:uiPriority w:val="99"/>
    <w:rsid w:val="00D8389B"/>
    <w:rPr>
      <w:rFonts w:ascii="Courier New" w:eastAsia="Times New Roman" w:hAnsi="Courier New" w:cs="Courier New"/>
      <w:sz w:val="20"/>
      <w:szCs w:val="20"/>
    </w:rPr>
  </w:style>
  <w:style w:type="paragraph" w:customStyle="1" w:styleId="bqfqa">
    <w:name w:val="bq_fq_a"/>
    <w:basedOn w:val="Normal"/>
    <w:rsid w:val="00D8389B"/>
    <w:pPr>
      <w:spacing w:before="100" w:beforeAutospacing="1" w:after="100" w:afterAutospacing="1"/>
      <w:jc w:val="left"/>
    </w:pPr>
  </w:style>
  <w:style w:type="character" w:customStyle="1" w:styleId="tgc">
    <w:name w:val="_tgc"/>
    <w:rsid w:val="00D8389B"/>
  </w:style>
  <w:style w:type="paragraph" w:customStyle="1" w:styleId="niv1">
    <w:name w:val="niv1"/>
    <w:basedOn w:val="Normal"/>
    <w:rsid w:val="00D8389B"/>
    <w:pPr>
      <w:spacing w:before="100" w:beforeAutospacing="1" w:after="100" w:afterAutospacing="1"/>
      <w:jc w:val="left"/>
    </w:pPr>
  </w:style>
  <w:style w:type="character" w:customStyle="1" w:styleId="acronym">
    <w:name w:val="acronym"/>
    <w:rsid w:val="00D8389B"/>
  </w:style>
  <w:style w:type="character" w:customStyle="1" w:styleId="Quote1">
    <w:name w:val="Quote1"/>
    <w:rsid w:val="00D8389B"/>
  </w:style>
  <w:style w:type="character" w:customStyle="1" w:styleId="hvr">
    <w:name w:val="hvr"/>
    <w:rsid w:val="00D8389B"/>
  </w:style>
  <w:style w:type="character" w:customStyle="1" w:styleId="bqquotelink">
    <w:name w:val="bqquotelink"/>
    <w:rsid w:val="00D8389B"/>
  </w:style>
  <w:style w:type="character" w:customStyle="1" w:styleId="fadeout">
    <w:name w:val="fadeout"/>
    <w:rsid w:val="00D8389B"/>
  </w:style>
  <w:style w:type="character" w:customStyle="1" w:styleId="tgcy9e">
    <w:name w:val="_tgc _y9e"/>
    <w:rsid w:val="00D8389B"/>
  </w:style>
  <w:style w:type="character" w:styleId="HTMLTypewriter">
    <w:name w:val="HTML Typewriter"/>
    <w:rsid w:val="00D8389B"/>
    <w:rPr>
      <w:rFonts w:ascii="Courier New" w:eastAsia="Times New Roman" w:hAnsi="Courier New" w:cs="Courier New"/>
      <w:sz w:val="20"/>
      <w:szCs w:val="20"/>
    </w:rPr>
  </w:style>
  <w:style w:type="character" w:customStyle="1" w:styleId="apple-style-span">
    <w:name w:val="apple-style-span"/>
    <w:rsid w:val="00D8389B"/>
  </w:style>
  <w:style w:type="paragraph" w:styleId="z-TopofForm">
    <w:name w:val="HTML Top of Form"/>
    <w:basedOn w:val="Normal"/>
    <w:next w:val="Normal"/>
    <w:link w:val="z-TopofFormChar"/>
    <w:hidden/>
    <w:uiPriority w:val="99"/>
    <w:rsid w:val="00D8389B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link w:val="z-TopofForm"/>
    <w:uiPriority w:val="99"/>
    <w:rsid w:val="00D8389B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rsid w:val="00D8389B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link w:val="z-BottomofForm"/>
    <w:uiPriority w:val="99"/>
    <w:rsid w:val="00D8389B"/>
    <w:rPr>
      <w:rFonts w:ascii="Arial" w:eastAsia="Times New Roman" w:hAnsi="Arial" w:cs="Arial"/>
      <w:vanish/>
      <w:sz w:val="16"/>
      <w:szCs w:val="16"/>
      <w:lang w:eastAsia="en-GB"/>
    </w:rPr>
  </w:style>
  <w:style w:type="numbering" w:customStyle="1" w:styleId="document">
    <w:name w:val="document"/>
    <w:uiPriority w:val="99"/>
    <w:rsid w:val="00D8389B"/>
    <w:pPr>
      <w:numPr>
        <w:numId w:val="37"/>
      </w:numPr>
    </w:pPr>
  </w:style>
  <w:style w:type="numbering" w:customStyle="1" w:styleId="1111111">
    <w:name w:val="1 / 1.1 / 1.1.11"/>
    <w:basedOn w:val="NoList"/>
    <w:next w:val="111111"/>
    <w:rsid w:val="002269F2"/>
    <w:pPr>
      <w:numPr>
        <w:numId w:val="1"/>
      </w:numPr>
    </w:pPr>
  </w:style>
  <w:style w:type="numbering" w:customStyle="1" w:styleId="document1">
    <w:name w:val="document1"/>
    <w:uiPriority w:val="99"/>
    <w:rsid w:val="002269F2"/>
    <w:pPr>
      <w:numPr>
        <w:numId w:val="7"/>
      </w:numPr>
    </w:pPr>
  </w:style>
  <w:style w:type="paragraph" w:customStyle="1" w:styleId="xl67">
    <w:name w:val="xl67"/>
    <w:basedOn w:val="Normal"/>
    <w:rsid w:val="002269F2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20"/>
    </w:rPr>
  </w:style>
  <w:style w:type="paragraph" w:customStyle="1" w:styleId="xl68">
    <w:name w:val="xl68"/>
    <w:basedOn w:val="Normal"/>
    <w:rsid w:val="002269F2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20"/>
    </w:rPr>
  </w:style>
  <w:style w:type="paragraph" w:customStyle="1" w:styleId="xl69">
    <w:name w:val="xl69"/>
    <w:basedOn w:val="Normal"/>
    <w:rsid w:val="002269F2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20"/>
    </w:rPr>
  </w:style>
  <w:style w:type="paragraph" w:customStyle="1" w:styleId="xl70">
    <w:name w:val="xl70"/>
    <w:basedOn w:val="Normal"/>
    <w:rsid w:val="002269F2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20"/>
    </w:rPr>
  </w:style>
  <w:style w:type="paragraph" w:customStyle="1" w:styleId="xl71">
    <w:name w:val="xl71"/>
    <w:basedOn w:val="Normal"/>
    <w:rsid w:val="002269F2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20"/>
    </w:rPr>
  </w:style>
  <w:style w:type="paragraph" w:customStyle="1" w:styleId="xl72">
    <w:name w:val="xl72"/>
    <w:basedOn w:val="Normal"/>
    <w:rsid w:val="002269F2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20"/>
    </w:rPr>
  </w:style>
  <w:style w:type="paragraph" w:customStyle="1" w:styleId="xl73">
    <w:name w:val="xl73"/>
    <w:basedOn w:val="Normal"/>
    <w:rsid w:val="002269F2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20"/>
    </w:rPr>
  </w:style>
  <w:style w:type="paragraph" w:customStyle="1" w:styleId="xl74">
    <w:name w:val="xl74"/>
    <w:basedOn w:val="Normal"/>
    <w:rsid w:val="002269F2"/>
    <w:pPr>
      <w:pBdr>
        <w:bottom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</w:rPr>
  </w:style>
  <w:style w:type="paragraph" w:customStyle="1" w:styleId="xl75">
    <w:name w:val="xl75"/>
    <w:basedOn w:val="Normal"/>
    <w:rsid w:val="002269F2"/>
    <w:pP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</w:rPr>
  </w:style>
  <w:style w:type="paragraph" w:customStyle="1" w:styleId="xl76">
    <w:name w:val="xl76"/>
    <w:basedOn w:val="Normal"/>
    <w:rsid w:val="002269F2"/>
    <w:pPr>
      <w:pBdr>
        <w:bottom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</w:rPr>
  </w:style>
  <w:style w:type="paragraph" w:customStyle="1" w:styleId="xl77">
    <w:name w:val="xl77"/>
    <w:basedOn w:val="Normal"/>
    <w:rsid w:val="002269F2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20"/>
    </w:rPr>
  </w:style>
  <w:style w:type="paragraph" w:customStyle="1" w:styleId="xl78">
    <w:name w:val="xl78"/>
    <w:basedOn w:val="Normal"/>
    <w:rsid w:val="002269F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20"/>
    </w:rPr>
  </w:style>
  <w:style w:type="paragraph" w:customStyle="1" w:styleId="xl79">
    <w:name w:val="xl79"/>
    <w:basedOn w:val="Normal"/>
    <w:rsid w:val="002269F2"/>
    <w:pPr>
      <w:spacing w:before="100" w:beforeAutospacing="1" w:after="100" w:afterAutospacing="1"/>
      <w:jc w:val="left"/>
    </w:pPr>
    <w:rPr>
      <w:rFonts w:ascii="Arial" w:hAnsi="Arial" w:cs="Arial"/>
      <w:color w:val="000000"/>
      <w:sz w:val="20"/>
    </w:rPr>
  </w:style>
  <w:style w:type="character" w:customStyle="1" w:styleId="hps">
    <w:name w:val="hps"/>
    <w:rsid w:val="002F3B8D"/>
  </w:style>
  <w:style w:type="character" w:customStyle="1" w:styleId="atn">
    <w:name w:val="atn"/>
    <w:rsid w:val="002F3B8D"/>
  </w:style>
  <w:style w:type="character" w:customStyle="1" w:styleId="alt-edited">
    <w:name w:val="alt-edited"/>
    <w:rsid w:val="002F3B8D"/>
  </w:style>
  <w:style w:type="paragraph" w:customStyle="1" w:styleId="xl80">
    <w:name w:val="xl80"/>
    <w:basedOn w:val="Normal"/>
    <w:rsid w:val="001731D6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Default">
    <w:name w:val="Default"/>
    <w:rsid w:val="0060199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numbering" w:customStyle="1" w:styleId="QA">
    <w:name w:val="Q A"/>
    <w:uiPriority w:val="99"/>
    <w:rsid w:val="00667124"/>
    <w:pPr>
      <w:numPr>
        <w:numId w:val="8"/>
      </w:numPr>
    </w:pPr>
  </w:style>
  <w:style w:type="character" w:customStyle="1" w:styleId="tlid-translation">
    <w:name w:val="tlid-translation"/>
    <w:rsid w:val="001B4071"/>
  </w:style>
  <w:style w:type="paragraph" w:customStyle="1" w:styleId="lead">
    <w:name w:val="lead"/>
    <w:basedOn w:val="Normal"/>
    <w:rsid w:val="00A41B27"/>
    <w:pPr>
      <w:shd w:val="clear" w:color="auto" w:fill="FFFFFF"/>
      <w:spacing w:before="100" w:beforeAutospacing="1" w:after="100" w:afterAutospacing="1"/>
    </w:pPr>
    <w:rPr>
      <w:color w:val="333333"/>
      <w:shd w:val="clear" w:color="auto" w:fill="FFFFFF"/>
    </w:rPr>
  </w:style>
  <w:style w:type="paragraph" w:customStyle="1" w:styleId="msonormal0">
    <w:name w:val="msonormal"/>
    <w:basedOn w:val="Normal"/>
    <w:rsid w:val="00A41B27"/>
    <w:pPr>
      <w:shd w:val="clear" w:color="auto" w:fill="FFFFFF"/>
      <w:spacing w:before="100" w:beforeAutospacing="1" w:after="100" w:afterAutospacing="1"/>
    </w:pPr>
    <w:rPr>
      <w:color w:val="333333"/>
      <w:shd w:val="clear" w:color="auto" w:fill="FFFFFF"/>
    </w:rPr>
  </w:style>
  <w:style w:type="character" w:customStyle="1" w:styleId="caret">
    <w:name w:val="caret"/>
    <w:rsid w:val="00A41B27"/>
  </w:style>
  <w:style w:type="paragraph" w:customStyle="1" w:styleId="text-center">
    <w:name w:val="text-center"/>
    <w:basedOn w:val="Normal"/>
    <w:rsid w:val="00A41B27"/>
    <w:pPr>
      <w:shd w:val="clear" w:color="auto" w:fill="FFFFFF"/>
      <w:spacing w:before="100" w:beforeAutospacing="1" w:after="100" w:afterAutospacing="1"/>
    </w:pPr>
    <w:rPr>
      <w:color w:val="333333"/>
      <w:shd w:val="clear" w:color="auto" w:fill="FFFFFF"/>
    </w:rPr>
  </w:style>
  <w:style w:type="character" w:customStyle="1" w:styleId="help-block">
    <w:name w:val="help-block"/>
    <w:rsid w:val="00A41B27"/>
  </w:style>
  <w:style w:type="paragraph" w:customStyle="1" w:styleId="Date1">
    <w:name w:val="Date1"/>
    <w:basedOn w:val="Normal"/>
    <w:rsid w:val="00A41B27"/>
    <w:pPr>
      <w:shd w:val="clear" w:color="auto" w:fill="FFFFFF"/>
      <w:spacing w:before="100" w:beforeAutospacing="1" w:after="100" w:afterAutospacing="1"/>
    </w:pPr>
    <w:rPr>
      <w:color w:val="333333"/>
      <w:shd w:val="clear" w:color="auto" w:fill="FFFFFF"/>
    </w:rPr>
  </w:style>
  <w:style w:type="character" w:styleId="UnresolvedMention">
    <w:name w:val="Unresolved Mention"/>
    <w:uiPriority w:val="99"/>
    <w:semiHidden/>
    <w:unhideWhenUsed/>
    <w:rsid w:val="00A41B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80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801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82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533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423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6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6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_chapman\Documents\Custom%20Office%20Templates\a_documen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908F3D2FFFCB41985370CB8A9D69C9" ma:contentTypeVersion="11" ma:contentTypeDescription="Create a new document." ma:contentTypeScope="" ma:versionID="cf3c64a09fb168996518acea0ded98b3">
  <xsd:schema xmlns:xsd="http://www.w3.org/2001/XMLSchema" xmlns:xs="http://www.w3.org/2001/XMLSchema" xmlns:p="http://schemas.microsoft.com/office/2006/metadata/properties" xmlns:ns3="8a213dad-19d9-449c-8480-82ad7fb4e924" xmlns:ns4="b8098377-5aba-4a99-ac67-d23356e3caf8" targetNamespace="http://schemas.microsoft.com/office/2006/metadata/properties" ma:root="true" ma:fieldsID="03b9dfe81aaadbc8db951e3490d0ef76" ns3:_="" ns4:_="">
    <xsd:import namespace="8a213dad-19d9-449c-8480-82ad7fb4e924"/>
    <xsd:import namespace="b8098377-5aba-4a99-ac67-d23356e3caf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213dad-19d9-449c-8480-82ad7fb4e92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098377-5aba-4a99-ac67-d23356e3ca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B0F00B9-84C3-45E5-88A4-E9CBADA3FC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213dad-19d9-449c-8480-82ad7fb4e924"/>
    <ds:schemaRef ds:uri="b8098377-5aba-4a99-ac67-d23356e3ca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9C17B3-8633-4D7B-A694-2553E045ED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57C563-9CA3-4BB0-ADEA-C0A6204D001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7AB86E7-17BF-474A-B7E0-780B6F09CD4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a_document.dot</Template>
  <TotalTime>33</TotalTime>
  <Pages>14</Pages>
  <Words>1720</Words>
  <Characters>9808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Domino UK Limited</Company>
  <LinksUpToDate>false</LinksUpToDate>
  <CharactersWithSpaces>11505</CharactersWithSpaces>
  <SharedDoc>false</SharedDoc>
  <HLinks>
    <vt:vector size="624" baseType="variant">
      <vt:variant>
        <vt:i4>1376307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_Toc24034550</vt:lpwstr>
      </vt:variant>
      <vt:variant>
        <vt:i4>1835058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_Toc24034549</vt:lpwstr>
      </vt:variant>
      <vt:variant>
        <vt:i4>1900594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_Toc24034548</vt:lpwstr>
      </vt:variant>
      <vt:variant>
        <vt:i4>1179698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_Toc24034547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_Toc24034546</vt:lpwstr>
      </vt:variant>
      <vt:variant>
        <vt:i4>1048626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_Toc24034545</vt:lpwstr>
      </vt:variant>
      <vt:variant>
        <vt:i4>1114162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_Toc24034544</vt:lpwstr>
      </vt:variant>
      <vt:variant>
        <vt:i4>1441842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_Toc24034543</vt:lpwstr>
      </vt:variant>
      <vt:variant>
        <vt:i4>1507378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_Toc24034542</vt:lpwstr>
      </vt:variant>
      <vt:variant>
        <vt:i4>1310770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_Toc24034541</vt:lpwstr>
      </vt:variant>
      <vt:variant>
        <vt:i4>1376306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_Toc24034540</vt:lpwstr>
      </vt:variant>
      <vt:variant>
        <vt:i4>1835061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_Toc24034539</vt:lpwstr>
      </vt:variant>
      <vt:variant>
        <vt:i4>1900597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_Toc24034538</vt:lpwstr>
      </vt:variant>
      <vt:variant>
        <vt:i4>1179701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_Toc24034537</vt:lpwstr>
      </vt:variant>
      <vt:variant>
        <vt:i4>1245237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_Toc24034536</vt:lpwstr>
      </vt:variant>
      <vt:variant>
        <vt:i4>1048629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_Toc24034535</vt:lpwstr>
      </vt:variant>
      <vt:variant>
        <vt:i4>1114165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_Toc24034534</vt:lpwstr>
      </vt:variant>
      <vt:variant>
        <vt:i4>1441845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_Toc24034533</vt:lpwstr>
      </vt:variant>
      <vt:variant>
        <vt:i4>1507381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_Toc24034532</vt:lpwstr>
      </vt:variant>
      <vt:variant>
        <vt:i4>1310773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_Toc24034531</vt:lpwstr>
      </vt:variant>
      <vt:variant>
        <vt:i4>1376309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_Toc24034530</vt:lpwstr>
      </vt:variant>
      <vt:variant>
        <vt:i4>1835060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_Toc24034529</vt:lpwstr>
      </vt:variant>
      <vt:variant>
        <vt:i4>1900596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_Toc24034528</vt:lpwstr>
      </vt:variant>
      <vt:variant>
        <vt:i4>1179700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_Toc24034527</vt:lpwstr>
      </vt:variant>
      <vt:variant>
        <vt:i4>1245236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_Toc24034526</vt:lpwstr>
      </vt:variant>
      <vt:variant>
        <vt:i4>1048628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_Toc24034525</vt:lpwstr>
      </vt:variant>
      <vt:variant>
        <vt:i4>1114164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_Toc24034524</vt:lpwstr>
      </vt:variant>
      <vt:variant>
        <vt:i4>1441844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_Toc24034523</vt:lpwstr>
      </vt:variant>
      <vt:variant>
        <vt:i4>1507380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_Toc24034522</vt:lpwstr>
      </vt:variant>
      <vt:variant>
        <vt:i4>1310772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_Toc24034521</vt:lpwstr>
      </vt:variant>
      <vt:variant>
        <vt:i4>1376308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_Toc24034520</vt:lpwstr>
      </vt:variant>
      <vt:variant>
        <vt:i4>1835063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_Toc24034519</vt:lpwstr>
      </vt:variant>
      <vt:variant>
        <vt:i4>1900599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_Toc24034518</vt:lpwstr>
      </vt:variant>
      <vt:variant>
        <vt:i4>1179703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_Toc24034517</vt:lpwstr>
      </vt:variant>
      <vt:variant>
        <vt:i4>1245239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_Toc24034516</vt:lpwstr>
      </vt:variant>
      <vt:variant>
        <vt:i4>1048631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_Toc24034515</vt:lpwstr>
      </vt:variant>
      <vt:variant>
        <vt:i4>1114167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_Toc24034514</vt:lpwstr>
      </vt:variant>
      <vt:variant>
        <vt:i4>1441847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_Toc24034513</vt:lpwstr>
      </vt:variant>
      <vt:variant>
        <vt:i4>1507383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_Toc24034512</vt:lpwstr>
      </vt:variant>
      <vt:variant>
        <vt:i4>1310775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_Toc24034511</vt:lpwstr>
      </vt:variant>
      <vt:variant>
        <vt:i4>1376311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_Toc24034510</vt:lpwstr>
      </vt:variant>
      <vt:variant>
        <vt:i4>1835062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_Toc24034509</vt:lpwstr>
      </vt:variant>
      <vt:variant>
        <vt:i4>1900598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_Toc24034508</vt:lpwstr>
      </vt:variant>
      <vt:variant>
        <vt:i4>1179702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_Toc24034507</vt:lpwstr>
      </vt:variant>
      <vt:variant>
        <vt:i4>1245238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_Toc24034506</vt:lpwstr>
      </vt:variant>
      <vt:variant>
        <vt:i4>1048630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_Toc24034505</vt:lpwstr>
      </vt:variant>
      <vt:variant>
        <vt:i4>1114166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_Toc24034504</vt:lpwstr>
      </vt:variant>
      <vt:variant>
        <vt:i4>1441846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_Toc24034503</vt:lpwstr>
      </vt:variant>
      <vt:variant>
        <vt:i4>1507382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_Toc24034502</vt:lpwstr>
      </vt:variant>
      <vt:variant>
        <vt:i4>1310774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_Toc24034501</vt:lpwstr>
      </vt:variant>
      <vt:variant>
        <vt:i4>1376310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_Toc24034500</vt:lpwstr>
      </vt:variant>
      <vt:variant>
        <vt:i4>1900607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_Toc24034499</vt:lpwstr>
      </vt:variant>
      <vt:variant>
        <vt:i4>1835071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_Toc24034498</vt:lpwstr>
      </vt:variant>
      <vt:variant>
        <vt:i4>1245247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_Toc24034497</vt:lpwstr>
      </vt:variant>
      <vt:variant>
        <vt:i4>1179711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_Toc24034496</vt:lpwstr>
      </vt:variant>
      <vt:variant>
        <vt:i4>1114175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_Toc24034495</vt:lpwstr>
      </vt:variant>
      <vt:variant>
        <vt:i4>1048639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_Toc24034494</vt:lpwstr>
      </vt:variant>
      <vt:variant>
        <vt:i4>1507391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_Toc24034493</vt:lpwstr>
      </vt:variant>
      <vt:variant>
        <vt:i4>1441855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_Toc24034492</vt:lpwstr>
      </vt:variant>
      <vt:variant>
        <vt:i4>1376319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_Toc24034491</vt:lpwstr>
      </vt:variant>
      <vt:variant>
        <vt:i4>1310783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_Toc24034490</vt:lpwstr>
      </vt:variant>
      <vt:variant>
        <vt:i4>1900606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_Toc24034489</vt:lpwstr>
      </vt:variant>
      <vt:variant>
        <vt:i4>1835070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_Toc24034488</vt:lpwstr>
      </vt:variant>
      <vt:variant>
        <vt:i4>1245246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_Toc24034487</vt:lpwstr>
      </vt:variant>
      <vt:variant>
        <vt:i4>1179710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_Toc24034486</vt:lpwstr>
      </vt:variant>
      <vt:variant>
        <vt:i4>1114174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_Toc24034485</vt:lpwstr>
      </vt:variant>
      <vt:variant>
        <vt:i4>1048638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_Toc24034484</vt:lpwstr>
      </vt:variant>
      <vt:variant>
        <vt:i4>1507390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_Toc24034483</vt:lpwstr>
      </vt:variant>
      <vt:variant>
        <vt:i4>1441854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_Toc24034482</vt:lpwstr>
      </vt:variant>
      <vt:variant>
        <vt:i4>1376318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_Toc24034481</vt:lpwstr>
      </vt:variant>
      <vt:variant>
        <vt:i4>1310782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_Toc24034480</vt:lpwstr>
      </vt:variant>
      <vt:variant>
        <vt:i4>1900593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_Toc24034479</vt:lpwstr>
      </vt:variant>
      <vt:variant>
        <vt:i4>1835057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_Toc24034478</vt:lpwstr>
      </vt:variant>
      <vt:variant>
        <vt:i4>1245233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_Toc24034477</vt:lpwstr>
      </vt:variant>
      <vt:variant>
        <vt:i4>1179697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_Toc24034476</vt:lpwstr>
      </vt:variant>
      <vt:variant>
        <vt:i4>1114161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_Toc24034475</vt:lpwstr>
      </vt:variant>
      <vt:variant>
        <vt:i4>1048625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_Toc24034474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_Toc24034473</vt:lpwstr>
      </vt:variant>
      <vt:variant>
        <vt:i4>1441841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_Toc24034472</vt:lpwstr>
      </vt:variant>
      <vt:variant>
        <vt:i4>1376305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_Toc24034471</vt:lpwstr>
      </vt:variant>
      <vt:variant>
        <vt:i4>1310769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_Toc24034470</vt:lpwstr>
      </vt:variant>
      <vt:variant>
        <vt:i4>1900592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_Toc24034469</vt:lpwstr>
      </vt:variant>
      <vt:variant>
        <vt:i4>1835056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_Toc24034468</vt:lpwstr>
      </vt:variant>
      <vt:variant>
        <vt:i4>1245232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_Toc24034467</vt:lpwstr>
      </vt:variant>
      <vt:variant>
        <vt:i4>1179696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_Toc24034466</vt:lpwstr>
      </vt:variant>
      <vt:variant>
        <vt:i4>1114160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_Toc24034465</vt:lpwstr>
      </vt:variant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_Toc24034464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_Toc24034463</vt:lpwstr>
      </vt:variant>
      <vt:variant>
        <vt:i4>1441840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_Toc24034462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_Toc24034461</vt:lpwstr>
      </vt:variant>
      <vt:variant>
        <vt:i4>1310768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_Toc24034460</vt:lpwstr>
      </vt:variant>
      <vt:variant>
        <vt:i4>1900595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_Toc24034459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_Toc24034458</vt:lpwstr>
      </vt:variant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_Toc24034457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_Toc24034456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_Toc24034455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_Toc24034454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_Toc24034453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_Toc24034452</vt:lpwstr>
      </vt:variant>
      <vt:variant>
        <vt:i4>1376307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_Toc24034451</vt:lpwstr>
      </vt:variant>
      <vt:variant>
        <vt:i4>1310771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_Toc24034450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_Toc24034449</vt:lpwstr>
      </vt:variant>
      <vt:variant>
        <vt:i4>1835058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_Toc24034448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_Toc24034447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Chapman</dc:creator>
  <cp:keywords/>
  <cp:lastModifiedBy>stephen chapman</cp:lastModifiedBy>
  <cp:revision>20</cp:revision>
  <cp:lastPrinted>2017-05-08T07:40:00Z</cp:lastPrinted>
  <dcterms:created xsi:type="dcterms:W3CDTF">2023-11-01T14:37:00Z</dcterms:created>
  <dcterms:modified xsi:type="dcterms:W3CDTF">2023-11-01T15:09:00Z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0x01010026908F3D2FFFCB41985370CB8A9D69C9</vt:lpwstr>
  </property>
</Properties>
</file>